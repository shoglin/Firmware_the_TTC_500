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451" w:rsidRPr="00415A6C" w:rsidRDefault="00415A6C" w:rsidP="00415A6C">
      <w:pPr>
        <w:pStyle w:val="af7"/>
        <w:rPr>
          <w:lang w:val="en-US"/>
        </w:rPr>
      </w:pPr>
      <w:r>
        <w:t xml:space="preserve">Как добавить новый проект в </w:t>
      </w:r>
      <w:r>
        <w:rPr>
          <w:lang w:val="en-US"/>
        </w:rPr>
        <w:t>CCS</w:t>
      </w:r>
    </w:p>
    <w:p w:rsidR="00415A6C" w:rsidRDefault="00415A6C" w:rsidP="00415A6C">
      <w:pPr>
        <w:pStyle w:val="a4"/>
      </w:pPr>
      <w:r w:rsidRPr="00415A6C">
        <w:drawing>
          <wp:inline distT="0" distB="0" distL="0" distR="0" wp14:anchorId="2BFA4014" wp14:editId="3D0CBCD5">
            <wp:extent cx="5939790" cy="4569460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A6C" w:rsidRDefault="00415A6C" w:rsidP="00415A6C">
      <w:pPr>
        <w:pStyle w:val="aff9"/>
      </w:pPr>
      <w:bookmarkStart w:id="0" w:name="_GoBack"/>
      <w:bookmarkEnd w:id="0"/>
    </w:p>
    <w:p w:rsidR="00415A6C" w:rsidRDefault="00415A6C" w:rsidP="00415A6C">
      <w:pPr>
        <w:pStyle w:val="a4"/>
      </w:pPr>
      <w:r w:rsidRPr="00415A6C">
        <w:lastRenderedPageBreak/>
        <w:drawing>
          <wp:inline distT="0" distB="0" distL="0" distR="0" wp14:anchorId="4FC9FDC9" wp14:editId="0C9C697F">
            <wp:extent cx="5939790" cy="430911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A6C" w:rsidRDefault="00415A6C" w:rsidP="00415A6C">
      <w:pPr>
        <w:pStyle w:val="aff9"/>
      </w:pPr>
    </w:p>
    <w:p w:rsidR="00415A6C" w:rsidRDefault="00415A6C" w:rsidP="00415A6C"/>
    <w:p w:rsidR="00415A6C" w:rsidRDefault="00415A6C" w:rsidP="00415A6C">
      <w:pPr>
        <w:pStyle w:val="a4"/>
        <w:rPr>
          <w:lang w:val="en-US"/>
        </w:rPr>
      </w:pPr>
      <w:r w:rsidRPr="00415A6C">
        <w:rPr>
          <w:lang w:val="en-US"/>
        </w:rPr>
        <w:drawing>
          <wp:inline distT="0" distB="0" distL="0" distR="0" wp14:anchorId="4BC92684" wp14:editId="65189C7B">
            <wp:extent cx="5939790" cy="2569845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A6C" w:rsidRDefault="00415A6C" w:rsidP="00415A6C">
      <w:pPr>
        <w:pStyle w:val="aff9"/>
      </w:pPr>
      <w:r>
        <w:t>Выбираем папку с проектом</w:t>
      </w:r>
    </w:p>
    <w:p w:rsidR="00415A6C" w:rsidRPr="00415A6C" w:rsidRDefault="00415A6C" w:rsidP="00415A6C"/>
    <w:p w:rsidR="00415A6C" w:rsidRPr="00415A6C" w:rsidRDefault="00415A6C" w:rsidP="00415A6C">
      <w:pPr>
        <w:pStyle w:val="aff9"/>
      </w:pPr>
      <w:r w:rsidRPr="00415A6C">
        <w:rPr>
          <w:lang w:val="en-US"/>
        </w:rPr>
        <w:lastRenderedPageBreak/>
        <w:drawing>
          <wp:inline distT="0" distB="0" distL="0" distR="0" wp14:anchorId="7010BEC5" wp14:editId="13FCB1AB">
            <wp:extent cx="5939790" cy="3976370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Путь в </w:t>
      </w:r>
      <w:r>
        <w:rPr>
          <w:lang w:val="en-US"/>
        </w:rPr>
        <w:t>settings</w:t>
      </w:r>
      <w:r w:rsidRPr="00415A6C">
        <w:t>.</w:t>
      </w:r>
      <w:r>
        <w:rPr>
          <w:lang w:val="en-US"/>
        </w:rPr>
        <w:t>mk</w:t>
      </w:r>
      <w:r w:rsidRPr="00415A6C">
        <w:t xml:space="preserve"> </w:t>
      </w:r>
      <w:r>
        <w:t>должен совпадать с путем до файлов компилятора на диске</w:t>
      </w:r>
    </w:p>
    <w:sectPr w:rsidR="00415A6C" w:rsidRPr="00415A6C" w:rsidSect="000957F3">
      <w:footerReference w:type="default" r:id="rId12"/>
      <w:pgSz w:w="11906" w:h="16838"/>
      <w:pgMar w:top="1134" w:right="851" w:bottom="1134" w:left="1701" w:header="0" w:footer="45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5A6C" w:rsidRDefault="00415A6C" w:rsidP="002E7B77">
      <w:pPr>
        <w:spacing w:line="240" w:lineRule="auto"/>
      </w:pPr>
      <w:r>
        <w:separator/>
      </w:r>
    </w:p>
  </w:endnote>
  <w:endnote w:type="continuationSeparator" w:id="0">
    <w:p w:rsidR="00415A6C" w:rsidRDefault="00415A6C" w:rsidP="002E7B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1368578"/>
      <w:docPartObj>
        <w:docPartGallery w:val="Page Numbers (Bottom of Page)"/>
        <w:docPartUnique/>
      </w:docPartObj>
    </w:sdtPr>
    <w:sdtEndPr/>
    <w:sdtContent>
      <w:p w:rsidR="00BC5451" w:rsidRDefault="00BC5451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5A6C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5A6C" w:rsidRDefault="00415A6C" w:rsidP="002E7B77">
      <w:pPr>
        <w:spacing w:line="240" w:lineRule="auto"/>
      </w:pPr>
      <w:r>
        <w:separator/>
      </w:r>
    </w:p>
  </w:footnote>
  <w:footnote w:type="continuationSeparator" w:id="0">
    <w:p w:rsidR="00415A6C" w:rsidRDefault="00415A6C" w:rsidP="002E7B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3201E"/>
    <w:multiLevelType w:val="hybridMultilevel"/>
    <w:tmpl w:val="54E07F10"/>
    <w:lvl w:ilvl="0" w:tplc="3D8EE2F4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88166F"/>
    <w:multiLevelType w:val="hybridMultilevel"/>
    <w:tmpl w:val="D7E64D1A"/>
    <w:lvl w:ilvl="0" w:tplc="7FE4DE4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6F518C"/>
    <w:multiLevelType w:val="hybridMultilevel"/>
    <w:tmpl w:val="6CB496F4"/>
    <w:lvl w:ilvl="0" w:tplc="4F70EF64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75C2CC1"/>
    <w:multiLevelType w:val="hybridMultilevel"/>
    <w:tmpl w:val="64AC8508"/>
    <w:lvl w:ilvl="0" w:tplc="96E43AA4">
      <w:start w:val="1"/>
      <w:numFmt w:val="decimal"/>
      <w:lvlText w:val="(%1)"/>
      <w:lvlJc w:val="left"/>
      <w:pPr>
        <w:ind w:left="121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C2550"/>
    <w:multiLevelType w:val="hybridMultilevel"/>
    <w:tmpl w:val="1CCC29E2"/>
    <w:lvl w:ilvl="0" w:tplc="31E4598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302F06"/>
    <w:multiLevelType w:val="hybridMultilevel"/>
    <w:tmpl w:val="AD366252"/>
    <w:lvl w:ilvl="0" w:tplc="57E6A4CC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2E95339A"/>
    <w:multiLevelType w:val="hybridMultilevel"/>
    <w:tmpl w:val="8FC2B3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1E6640"/>
    <w:multiLevelType w:val="hybridMultilevel"/>
    <w:tmpl w:val="3C10A2A4"/>
    <w:lvl w:ilvl="0" w:tplc="461AD724">
      <w:start w:val="1"/>
      <w:numFmt w:val="russianUpper"/>
      <w:pStyle w:val="5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460BB"/>
    <w:multiLevelType w:val="hybridMultilevel"/>
    <w:tmpl w:val="3C4CA718"/>
    <w:lvl w:ilvl="0" w:tplc="800A982C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B1E2BC1"/>
    <w:multiLevelType w:val="hybridMultilevel"/>
    <w:tmpl w:val="3C4CA718"/>
    <w:lvl w:ilvl="0" w:tplc="800A982C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D2A428B"/>
    <w:multiLevelType w:val="hybridMultilevel"/>
    <w:tmpl w:val="D20EE544"/>
    <w:lvl w:ilvl="0" w:tplc="CB60BB5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F643034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7387B8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9A20685"/>
    <w:multiLevelType w:val="hybridMultilevel"/>
    <w:tmpl w:val="5E08D6EE"/>
    <w:lvl w:ilvl="0" w:tplc="70A6265E">
      <w:start w:val="1"/>
      <w:numFmt w:val="decimal"/>
      <w:suff w:val="space"/>
      <w:lvlText w:val="%1"/>
      <w:lvlJc w:val="left"/>
      <w:pPr>
        <w:ind w:left="-141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4" w15:restartNumberingAfterBreak="0">
    <w:nsid w:val="51305902"/>
    <w:multiLevelType w:val="hybridMultilevel"/>
    <w:tmpl w:val="98F45C6C"/>
    <w:lvl w:ilvl="0" w:tplc="B90ED456">
      <w:start w:val="1"/>
      <w:numFmt w:val="russianLower"/>
      <w:suff w:val="space"/>
      <w:lvlText w:val="%1)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8685C5A"/>
    <w:multiLevelType w:val="hybridMultilevel"/>
    <w:tmpl w:val="B2E69CC0"/>
    <w:lvl w:ilvl="0" w:tplc="09B48B2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1A3072E"/>
    <w:multiLevelType w:val="hybridMultilevel"/>
    <w:tmpl w:val="CF56C36E"/>
    <w:lvl w:ilvl="0" w:tplc="6D2242F2">
      <w:start w:val="1"/>
      <w:numFmt w:val="decimal"/>
      <w:suff w:val="nothing"/>
      <w:lvlText w:val="(%1)"/>
      <w:lvlJc w:val="left"/>
      <w:pPr>
        <w:ind w:left="720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B0262"/>
    <w:multiLevelType w:val="hybridMultilevel"/>
    <w:tmpl w:val="C6680214"/>
    <w:lvl w:ilvl="0" w:tplc="31EC8C66">
      <w:start w:val="1"/>
      <w:numFmt w:val="russianUpper"/>
      <w:pStyle w:val="a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B01FA3"/>
    <w:multiLevelType w:val="multilevel"/>
    <w:tmpl w:val="5950D1D6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1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19" w15:restartNumberingAfterBreak="0">
    <w:nsid w:val="6CF0783D"/>
    <w:multiLevelType w:val="hybridMultilevel"/>
    <w:tmpl w:val="030EA598"/>
    <w:lvl w:ilvl="0" w:tplc="0B02A5D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29E5BC2"/>
    <w:multiLevelType w:val="hybridMultilevel"/>
    <w:tmpl w:val="F10283FE"/>
    <w:lvl w:ilvl="0" w:tplc="31E4598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35E1E38"/>
    <w:multiLevelType w:val="hybridMultilevel"/>
    <w:tmpl w:val="DF7E9A3C"/>
    <w:lvl w:ilvl="0" w:tplc="31E4598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B610950"/>
    <w:multiLevelType w:val="hybridMultilevel"/>
    <w:tmpl w:val="9B2A0932"/>
    <w:lvl w:ilvl="0" w:tplc="E6C25372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8"/>
  </w:num>
  <w:num w:numId="2">
    <w:abstractNumId w:val="13"/>
  </w:num>
  <w:num w:numId="3">
    <w:abstractNumId w:val="8"/>
  </w:num>
  <w:num w:numId="4">
    <w:abstractNumId w:val="2"/>
  </w:num>
  <w:num w:numId="5">
    <w:abstractNumId w:val="9"/>
  </w:num>
  <w:num w:numId="6">
    <w:abstractNumId w:val="18"/>
  </w:num>
  <w:num w:numId="7">
    <w:abstractNumId w:val="18"/>
  </w:num>
  <w:num w:numId="8">
    <w:abstractNumId w:val="18"/>
  </w:num>
  <w:num w:numId="9">
    <w:abstractNumId w:val="18"/>
  </w:num>
  <w:num w:numId="10">
    <w:abstractNumId w:val="18"/>
  </w:num>
  <w:num w:numId="11">
    <w:abstractNumId w:val="18"/>
  </w:num>
  <w:num w:numId="12">
    <w:abstractNumId w:val="18"/>
  </w:num>
  <w:num w:numId="13">
    <w:abstractNumId w:val="18"/>
  </w:num>
  <w:num w:numId="14">
    <w:abstractNumId w:val="3"/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5"/>
  </w:num>
  <w:num w:numId="18">
    <w:abstractNumId w:val="10"/>
  </w:num>
  <w:num w:numId="19">
    <w:abstractNumId w:val="22"/>
  </w:num>
  <w:num w:numId="20">
    <w:abstractNumId w:val="20"/>
  </w:num>
  <w:num w:numId="21">
    <w:abstractNumId w:val="14"/>
  </w:num>
  <w:num w:numId="22">
    <w:abstractNumId w:val="0"/>
  </w:num>
  <w:num w:numId="23">
    <w:abstractNumId w:val="16"/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</w:num>
  <w:num w:numId="27">
    <w:abstractNumId w:val="12"/>
  </w:num>
  <w:num w:numId="28">
    <w:abstractNumId w:val="11"/>
  </w:num>
  <w:num w:numId="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</w:num>
  <w:num w:numId="31">
    <w:abstractNumId w:val="4"/>
  </w:num>
  <w:num w:numId="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</w:num>
  <w:num w:numId="34">
    <w:abstractNumId w:val="7"/>
  </w:num>
  <w:num w:numId="35">
    <w:abstractNumId w:val="1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1" w:dllVersion="512" w:checkStyle="1"/>
  <w:attachedTemplate r:id="rId1"/>
  <w:documentProtection w:formatting="1" w:enforcement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A6C"/>
    <w:rsid w:val="0000068C"/>
    <w:rsid w:val="00001561"/>
    <w:rsid w:val="00001C9A"/>
    <w:rsid w:val="00001DC9"/>
    <w:rsid w:val="00001E9E"/>
    <w:rsid w:val="000069C7"/>
    <w:rsid w:val="00006EAA"/>
    <w:rsid w:val="00007D1B"/>
    <w:rsid w:val="00007EBE"/>
    <w:rsid w:val="000102CA"/>
    <w:rsid w:val="00010CCC"/>
    <w:rsid w:val="00010E20"/>
    <w:rsid w:val="0001169B"/>
    <w:rsid w:val="000119E6"/>
    <w:rsid w:val="000121DB"/>
    <w:rsid w:val="0001258C"/>
    <w:rsid w:val="00013037"/>
    <w:rsid w:val="00013C59"/>
    <w:rsid w:val="00013D13"/>
    <w:rsid w:val="00015188"/>
    <w:rsid w:val="000172FA"/>
    <w:rsid w:val="0001766D"/>
    <w:rsid w:val="00017C4D"/>
    <w:rsid w:val="00017D1A"/>
    <w:rsid w:val="00021474"/>
    <w:rsid w:val="00021A30"/>
    <w:rsid w:val="00022107"/>
    <w:rsid w:val="00022858"/>
    <w:rsid w:val="00023107"/>
    <w:rsid w:val="00023D19"/>
    <w:rsid w:val="0002461C"/>
    <w:rsid w:val="000252DD"/>
    <w:rsid w:val="00025EF0"/>
    <w:rsid w:val="000266CF"/>
    <w:rsid w:val="00027166"/>
    <w:rsid w:val="00027286"/>
    <w:rsid w:val="00030098"/>
    <w:rsid w:val="00030B6B"/>
    <w:rsid w:val="000325CA"/>
    <w:rsid w:val="00032864"/>
    <w:rsid w:val="00033B1F"/>
    <w:rsid w:val="00034FC7"/>
    <w:rsid w:val="00035BBA"/>
    <w:rsid w:val="00036D9F"/>
    <w:rsid w:val="00036F0F"/>
    <w:rsid w:val="00040D63"/>
    <w:rsid w:val="00041872"/>
    <w:rsid w:val="0004188C"/>
    <w:rsid w:val="00041DCF"/>
    <w:rsid w:val="000421FB"/>
    <w:rsid w:val="0004394B"/>
    <w:rsid w:val="00045ABB"/>
    <w:rsid w:val="0004601F"/>
    <w:rsid w:val="000462F0"/>
    <w:rsid w:val="00046BBD"/>
    <w:rsid w:val="000471D6"/>
    <w:rsid w:val="00047C91"/>
    <w:rsid w:val="00051874"/>
    <w:rsid w:val="00053EF6"/>
    <w:rsid w:val="00054286"/>
    <w:rsid w:val="00054B76"/>
    <w:rsid w:val="00056457"/>
    <w:rsid w:val="0005649B"/>
    <w:rsid w:val="000567F0"/>
    <w:rsid w:val="000600F2"/>
    <w:rsid w:val="000609E4"/>
    <w:rsid w:val="00060D6A"/>
    <w:rsid w:val="00062442"/>
    <w:rsid w:val="000633B6"/>
    <w:rsid w:val="000636E2"/>
    <w:rsid w:val="00063C0B"/>
    <w:rsid w:val="00063FEA"/>
    <w:rsid w:val="000650BE"/>
    <w:rsid w:val="000653AB"/>
    <w:rsid w:val="0006665F"/>
    <w:rsid w:val="00070906"/>
    <w:rsid w:val="00070AAE"/>
    <w:rsid w:val="00070B7A"/>
    <w:rsid w:val="00070E78"/>
    <w:rsid w:val="00071151"/>
    <w:rsid w:val="000715F2"/>
    <w:rsid w:val="00071783"/>
    <w:rsid w:val="00071A74"/>
    <w:rsid w:val="00071ACF"/>
    <w:rsid w:val="00073272"/>
    <w:rsid w:val="000732E9"/>
    <w:rsid w:val="00073B0A"/>
    <w:rsid w:val="0007433F"/>
    <w:rsid w:val="00077503"/>
    <w:rsid w:val="00077F74"/>
    <w:rsid w:val="00081473"/>
    <w:rsid w:val="000820AA"/>
    <w:rsid w:val="000829D9"/>
    <w:rsid w:val="000830B5"/>
    <w:rsid w:val="0008341C"/>
    <w:rsid w:val="00083F86"/>
    <w:rsid w:val="00084DAA"/>
    <w:rsid w:val="00085B21"/>
    <w:rsid w:val="00085F99"/>
    <w:rsid w:val="00086765"/>
    <w:rsid w:val="00087729"/>
    <w:rsid w:val="00087910"/>
    <w:rsid w:val="00090253"/>
    <w:rsid w:val="0009184D"/>
    <w:rsid w:val="00091DE2"/>
    <w:rsid w:val="00094218"/>
    <w:rsid w:val="0009422F"/>
    <w:rsid w:val="000957EB"/>
    <w:rsid w:val="000957F3"/>
    <w:rsid w:val="00095E77"/>
    <w:rsid w:val="0009659D"/>
    <w:rsid w:val="000972E2"/>
    <w:rsid w:val="00097D6E"/>
    <w:rsid w:val="000A07A9"/>
    <w:rsid w:val="000A216F"/>
    <w:rsid w:val="000A2575"/>
    <w:rsid w:val="000A2E49"/>
    <w:rsid w:val="000A3E52"/>
    <w:rsid w:val="000A4541"/>
    <w:rsid w:val="000A4AAD"/>
    <w:rsid w:val="000A4B4D"/>
    <w:rsid w:val="000A518B"/>
    <w:rsid w:val="000A557D"/>
    <w:rsid w:val="000A6A4D"/>
    <w:rsid w:val="000A74A2"/>
    <w:rsid w:val="000A77F8"/>
    <w:rsid w:val="000A7858"/>
    <w:rsid w:val="000A7945"/>
    <w:rsid w:val="000B1618"/>
    <w:rsid w:val="000B17FD"/>
    <w:rsid w:val="000B197F"/>
    <w:rsid w:val="000B1F39"/>
    <w:rsid w:val="000B2B21"/>
    <w:rsid w:val="000B3EB4"/>
    <w:rsid w:val="000B458A"/>
    <w:rsid w:val="000B4D88"/>
    <w:rsid w:val="000B54F6"/>
    <w:rsid w:val="000B676C"/>
    <w:rsid w:val="000B67A9"/>
    <w:rsid w:val="000B750D"/>
    <w:rsid w:val="000B7CE1"/>
    <w:rsid w:val="000B7FFD"/>
    <w:rsid w:val="000C08A8"/>
    <w:rsid w:val="000C1C11"/>
    <w:rsid w:val="000C2189"/>
    <w:rsid w:val="000C3BD4"/>
    <w:rsid w:val="000C43A9"/>
    <w:rsid w:val="000C580C"/>
    <w:rsid w:val="000C5D57"/>
    <w:rsid w:val="000C5DF7"/>
    <w:rsid w:val="000C6611"/>
    <w:rsid w:val="000C678E"/>
    <w:rsid w:val="000D0069"/>
    <w:rsid w:val="000D00FC"/>
    <w:rsid w:val="000D01D3"/>
    <w:rsid w:val="000D1A97"/>
    <w:rsid w:val="000D1AC0"/>
    <w:rsid w:val="000D1EEE"/>
    <w:rsid w:val="000D2289"/>
    <w:rsid w:val="000D35CE"/>
    <w:rsid w:val="000D396A"/>
    <w:rsid w:val="000D4404"/>
    <w:rsid w:val="000D45E4"/>
    <w:rsid w:val="000D4B3A"/>
    <w:rsid w:val="000D5C9D"/>
    <w:rsid w:val="000D6DA8"/>
    <w:rsid w:val="000E07A3"/>
    <w:rsid w:val="000E0A67"/>
    <w:rsid w:val="000E1E29"/>
    <w:rsid w:val="000E24C9"/>
    <w:rsid w:val="000E31EB"/>
    <w:rsid w:val="000E369E"/>
    <w:rsid w:val="000E44E0"/>
    <w:rsid w:val="000E4BE1"/>
    <w:rsid w:val="000E6F28"/>
    <w:rsid w:val="000E7A67"/>
    <w:rsid w:val="000F0DAA"/>
    <w:rsid w:val="000F147A"/>
    <w:rsid w:val="000F30BB"/>
    <w:rsid w:val="000F32FA"/>
    <w:rsid w:val="000F385B"/>
    <w:rsid w:val="000F4171"/>
    <w:rsid w:val="000F5758"/>
    <w:rsid w:val="000F5760"/>
    <w:rsid w:val="000F72FB"/>
    <w:rsid w:val="000F7881"/>
    <w:rsid w:val="00100351"/>
    <w:rsid w:val="001003D7"/>
    <w:rsid w:val="001006CB"/>
    <w:rsid w:val="00100A29"/>
    <w:rsid w:val="00100FE0"/>
    <w:rsid w:val="00101394"/>
    <w:rsid w:val="00101510"/>
    <w:rsid w:val="00102ACC"/>
    <w:rsid w:val="00102BD6"/>
    <w:rsid w:val="00102CD6"/>
    <w:rsid w:val="001034AE"/>
    <w:rsid w:val="00103F4C"/>
    <w:rsid w:val="00103FFD"/>
    <w:rsid w:val="00104863"/>
    <w:rsid w:val="00104DE4"/>
    <w:rsid w:val="00104F5E"/>
    <w:rsid w:val="00106B7E"/>
    <w:rsid w:val="00107A40"/>
    <w:rsid w:val="001104D3"/>
    <w:rsid w:val="001114F3"/>
    <w:rsid w:val="00112FCC"/>
    <w:rsid w:val="0011343A"/>
    <w:rsid w:val="00114EAE"/>
    <w:rsid w:val="001150E4"/>
    <w:rsid w:val="0011665E"/>
    <w:rsid w:val="00116D73"/>
    <w:rsid w:val="0011718A"/>
    <w:rsid w:val="00120D9D"/>
    <w:rsid w:val="001210DF"/>
    <w:rsid w:val="00123063"/>
    <w:rsid w:val="00123347"/>
    <w:rsid w:val="001263AC"/>
    <w:rsid w:val="00127727"/>
    <w:rsid w:val="001277F9"/>
    <w:rsid w:val="00127A81"/>
    <w:rsid w:val="00130895"/>
    <w:rsid w:val="00130B58"/>
    <w:rsid w:val="001313CD"/>
    <w:rsid w:val="0013178D"/>
    <w:rsid w:val="00131B6F"/>
    <w:rsid w:val="00131E28"/>
    <w:rsid w:val="00132232"/>
    <w:rsid w:val="0013341B"/>
    <w:rsid w:val="00133783"/>
    <w:rsid w:val="00133A74"/>
    <w:rsid w:val="00133FE8"/>
    <w:rsid w:val="001359D3"/>
    <w:rsid w:val="00135F82"/>
    <w:rsid w:val="0013733C"/>
    <w:rsid w:val="0014017B"/>
    <w:rsid w:val="00141B7A"/>
    <w:rsid w:val="00141FE0"/>
    <w:rsid w:val="00143253"/>
    <w:rsid w:val="0014370E"/>
    <w:rsid w:val="001453CE"/>
    <w:rsid w:val="001456FA"/>
    <w:rsid w:val="00145A2F"/>
    <w:rsid w:val="00145D78"/>
    <w:rsid w:val="00145F4C"/>
    <w:rsid w:val="00146BDE"/>
    <w:rsid w:val="00150755"/>
    <w:rsid w:val="00150A9D"/>
    <w:rsid w:val="00150E2A"/>
    <w:rsid w:val="00152E26"/>
    <w:rsid w:val="00155A03"/>
    <w:rsid w:val="001565ED"/>
    <w:rsid w:val="00156D43"/>
    <w:rsid w:val="0015777F"/>
    <w:rsid w:val="001600A0"/>
    <w:rsid w:val="001604D1"/>
    <w:rsid w:val="001609ED"/>
    <w:rsid w:val="001615E7"/>
    <w:rsid w:val="00161CF5"/>
    <w:rsid w:val="001623B6"/>
    <w:rsid w:val="00163A3C"/>
    <w:rsid w:val="0016405A"/>
    <w:rsid w:val="00165409"/>
    <w:rsid w:val="0016578E"/>
    <w:rsid w:val="00165E53"/>
    <w:rsid w:val="001676ED"/>
    <w:rsid w:val="001677F2"/>
    <w:rsid w:val="00170485"/>
    <w:rsid w:val="001706A8"/>
    <w:rsid w:val="00170E97"/>
    <w:rsid w:val="00170FBF"/>
    <w:rsid w:val="001721E0"/>
    <w:rsid w:val="0017246A"/>
    <w:rsid w:val="00172D38"/>
    <w:rsid w:val="001735FD"/>
    <w:rsid w:val="00173B61"/>
    <w:rsid w:val="00174085"/>
    <w:rsid w:val="00175A61"/>
    <w:rsid w:val="00175C09"/>
    <w:rsid w:val="00176081"/>
    <w:rsid w:val="00177693"/>
    <w:rsid w:val="00177D02"/>
    <w:rsid w:val="0018010B"/>
    <w:rsid w:val="001802EB"/>
    <w:rsid w:val="00180479"/>
    <w:rsid w:val="0018084C"/>
    <w:rsid w:val="00180A4B"/>
    <w:rsid w:val="0018133C"/>
    <w:rsid w:val="00181A58"/>
    <w:rsid w:val="00181BAC"/>
    <w:rsid w:val="00183370"/>
    <w:rsid w:val="001836F4"/>
    <w:rsid w:val="001903AC"/>
    <w:rsid w:val="0019086A"/>
    <w:rsid w:val="00190AD3"/>
    <w:rsid w:val="00190B86"/>
    <w:rsid w:val="001913A0"/>
    <w:rsid w:val="001923BE"/>
    <w:rsid w:val="00192BAB"/>
    <w:rsid w:val="001932B9"/>
    <w:rsid w:val="00193B1F"/>
    <w:rsid w:val="001944C0"/>
    <w:rsid w:val="001954D6"/>
    <w:rsid w:val="00195537"/>
    <w:rsid w:val="00196397"/>
    <w:rsid w:val="00197555"/>
    <w:rsid w:val="001A07AD"/>
    <w:rsid w:val="001A1758"/>
    <w:rsid w:val="001A1C8E"/>
    <w:rsid w:val="001A2526"/>
    <w:rsid w:val="001A2C65"/>
    <w:rsid w:val="001A3B5D"/>
    <w:rsid w:val="001A3CD3"/>
    <w:rsid w:val="001A420C"/>
    <w:rsid w:val="001A5995"/>
    <w:rsid w:val="001A76D8"/>
    <w:rsid w:val="001B0A26"/>
    <w:rsid w:val="001B3673"/>
    <w:rsid w:val="001B3BFA"/>
    <w:rsid w:val="001B411D"/>
    <w:rsid w:val="001B41C2"/>
    <w:rsid w:val="001B42FD"/>
    <w:rsid w:val="001B450C"/>
    <w:rsid w:val="001B4565"/>
    <w:rsid w:val="001B5B92"/>
    <w:rsid w:val="001B6A05"/>
    <w:rsid w:val="001C0607"/>
    <w:rsid w:val="001C1688"/>
    <w:rsid w:val="001C1F3C"/>
    <w:rsid w:val="001C1FC6"/>
    <w:rsid w:val="001C2153"/>
    <w:rsid w:val="001C2C11"/>
    <w:rsid w:val="001C2D57"/>
    <w:rsid w:val="001C36B3"/>
    <w:rsid w:val="001C36D2"/>
    <w:rsid w:val="001C38D2"/>
    <w:rsid w:val="001C42F0"/>
    <w:rsid w:val="001C5D40"/>
    <w:rsid w:val="001C65E6"/>
    <w:rsid w:val="001C6630"/>
    <w:rsid w:val="001C6B76"/>
    <w:rsid w:val="001C6F4A"/>
    <w:rsid w:val="001C7B98"/>
    <w:rsid w:val="001D07BD"/>
    <w:rsid w:val="001D09FC"/>
    <w:rsid w:val="001D27CC"/>
    <w:rsid w:val="001D2B20"/>
    <w:rsid w:val="001D2C63"/>
    <w:rsid w:val="001D43D6"/>
    <w:rsid w:val="001D4EEB"/>
    <w:rsid w:val="001D618C"/>
    <w:rsid w:val="001D7D3B"/>
    <w:rsid w:val="001E0737"/>
    <w:rsid w:val="001E09CE"/>
    <w:rsid w:val="001E115D"/>
    <w:rsid w:val="001E16CE"/>
    <w:rsid w:val="001E1F5E"/>
    <w:rsid w:val="001E2B81"/>
    <w:rsid w:val="001E2E49"/>
    <w:rsid w:val="001E461D"/>
    <w:rsid w:val="001E4734"/>
    <w:rsid w:val="001E59FE"/>
    <w:rsid w:val="001E636F"/>
    <w:rsid w:val="001E7484"/>
    <w:rsid w:val="001E7649"/>
    <w:rsid w:val="001F0D7A"/>
    <w:rsid w:val="001F2248"/>
    <w:rsid w:val="001F5392"/>
    <w:rsid w:val="001F58EC"/>
    <w:rsid w:val="001F5E39"/>
    <w:rsid w:val="001F6801"/>
    <w:rsid w:val="001F6969"/>
    <w:rsid w:val="001F7B51"/>
    <w:rsid w:val="002007F0"/>
    <w:rsid w:val="00200905"/>
    <w:rsid w:val="00201FC3"/>
    <w:rsid w:val="00202985"/>
    <w:rsid w:val="002031E0"/>
    <w:rsid w:val="0020424C"/>
    <w:rsid w:val="002053AF"/>
    <w:rsid w:val="00206DF0"/>
    <w:rsid w:val="00207368"/>
    <w:rsid w:val="00207690"/>
    <w:rsid w:val="00210143"/>
    <w:rsid w:val="00211865"/>
    <w:rsid w:val="00211C89"/>
    <w:rsid w:val="00211CB6"/>
    <w:rsid w:val="002136F0"/>
    <w:rsid w:val="00213F70"/>
    <w:rsid w:val="00214306"/>
    <w:rsid w:val="002151C6"/>
    <w:rsid w:val="00215894"/>
    <w:rsid w:val="00216021"/>
    <w:rsid w:val="002167DF"/>
    <w:rsid w:val="00217010"/>
    <w:rsid w:val="00221DB8"/>
    <w:rsid w:val="00222E62"/>
    <w:rsid w:val="00222E98"/>
    <w:rsid w:val="00223AF0"/>
    <w:rsid w:val="00223EC9"/>
    <w:rsid w:val="00225309"/>
    <w:rsid w:val="00226965"/>
    <w:rsid w:val="00226F8E"/>
    <w:rsid w:val="002270CC"/>
    <w:rsid w:val="00227883"/>
    <w:rsid w:val="002303FC"/>
    <w:rsid w:val="0023057B"/>
    <w:rsid w:val="002307AD"/>
    <w:rsid w:val="002307C5"/>
    <w:rsid w:val="00230E4D"/>
    <w:rsid w:val="00230FE7"/>
    <w:rsid w:val="00231618"/>
    <w:rsid w:val="002317B8"/>
    <w:rsid w:val="00233DFA"/>
    <w:rsid w:val="00234CFC"/>
    <w:rsid w:val="00235240"/>
    <w:rsid w:val="00235D5E"/>
    <w:rsid w:val="00235E24"/>
    <w:rsid w:val="00236CA2"/>
    <w:rsid w:val="0023707B"/>
    <w:rsid w:val="00237134"/>
    <w:rsid w:val="0024160E"/>
    <w:rsid w:val="0024266B"/>
    <w:rsid w:val="00243015"/>
    <w:rsid w:val="002445E7"/>
    <w:rsid w:val="002449D8"/>
    <w:rsid w:val="00244E4D"/>
    <w:rsid w:val="00245E14"/>
    <w:rsid w:val="00246667"/>
    <w:rsid w:val="0024713C"/>
    <w:rsid w:val="0024786D"/>
    <w:rsid w:val="00247A49"/>
    <w:rsid w:val="00247DBF"/>
    <w:rsid w:val="00250E79"/>
    <w:rsid w:val="00252E25"/>
    <w:rsid w:val="0025303C"/>
    <w:rsid w:val="00253101"/>
    <w:rsid w:val="00253FCF"/>
    <w:rsid w:val="0025485A"/>
    <w:rsid w:val="00254F57"/>
    <w:rsid w:val="002551E7"/>
    <w:rsid w:val="00256470"/>
    <w:rsid w:val="002565E1"/>
    <w:rsid w:val="0025661F"/>
    <w:rsid w:val="0025683C"/>
    <w:rsid w:val="00257531"/>
    <w:rsid w:val="00257628"/>
    <w:rsid w:val="002578AA"/>
    <w:rsid w:val="0026103B"/>
    <w:rsid w:val="00261C1B"/>
    <w:rsid w:val="0026213D"/>
    <w:rsid w:val="00262467"/>
    <w:rsid w:val="0026405E"/>
    <w:rsid w:val="00264BE2"/>
    <w:rsid w:val="00265F44"/>
    <w:rsid w:val="00266027"/>
    <w:rsid w:val="00272151"/>
    <w:rsid w:val="00272749"/>
    <w:rsid w:val="002728EC"/>
    <w:rsid w:val="00272B60"/>
    <w:rsid w:val="00273F24"/>
    <w:rsid w:val="00276D56"/>
    <w:rsid w:val="00276F5E"/>
    <w:rsid w:val="00277B11"/>
    <w:rsid w:val="002802F4"/>
    <w:rsid w:val="00280377"/>
    <w:rsid w:val="00280B5D"/>
    <w:rsid w:val="00280CA0"/>
    <w:rsid w:val="002811D6"/>
    <w:rsid w:val="00283514"/>
    <w:rsid w:val="002846E9"/>
    <w:rsid w:val="002848F7"/>
    <w:rsid w:val="002869B7"/>
    <w:rsid w:val="00286DC0"/>
    <w:rsid w:val="0029112B"/>
    <w:rsid w:val="0029151F"/>
    <w:rsid w:val="0029165B"/>
    <w:rsid w:val="00291A89"/>
    <w:rsid w:val="00292218"/>
    <w:rsid w:val="00292750"/>
    <w:rsid w:val="002931D1"/>
    <w:rsid w:val="002944E7"/>
    <w:rsid w:val="0029497E"/>
    <w:rsid w:val="0029560A"/>
    <w:rsid w:val="00295803"/>
    <w:rsid w:val="00297E97"/>
    <w:rsid w:val="002A0234"/>
    <w:rsid w:val="002A1456"/>
    <w:rsid w:val="002A14F1"/>
    <w:rsid w:val="002A208C"/>
    <w:rsid w:val="002A3638"/>
    <w:rsid w:val="002A38FD"/>
    <w:rsid w:val="002A6902"/>
    <w:rsid w:val="002A71DA"/>
    <w:rsid w:val="002A74F5"/>
    <w:rsid w:val="002A7985"/>
    <w:rsid w:val="002A7B9B"/>
    <w:rsid w:val="002A7D60"/>
    <w:rsid w:val="002B00AC"/>
    <w:rsid w:val="002B011E"/>
    <w:rsid w:val="002B03E6"/>
    <w:rsid w:val="002B152C"/>
    <w:rsid w:val="002B17B4"/>
    <w:rsid w:val="002B1B9E"/>
    <w:rsid w:val="002B1C99"/>
    <w:rsid w:val="002B26F1"/>
    <w:rsid w:val="002B2AA7"/>
    <w:rsid w:val="002B2D93"/>
    <w:rsid w:val="002B3839"/>
    <w:rsid w:val="002B4534"/>
    <w:rsid w:val="002B4C0B"/>
    <w:rsid w:val="002B4D2C"/>
    <w:rsid w:val="002B524F"/>
    <w:rsid w:val="002B5548"/>
    <w:rsid w:val="002B5E58"/>
    <w:rsid w:val="002B69A7"/>
    <w:rsid w:val="002B6AE8"/>
    <w:rsid w:val="002B734A"/>
    <w:rsid w:val="002B764C"/>
    <w:rsid w:val="002B7C50"/>
    <w:rsid w:val="002C0CDD"/>
    <w:rsid w:val="002C0FEA"/>
    <w:rsid w:val="002C17DA"/>
    <w:rsid w:val="002C2735"/>
    <w:rsid w:val="002C29C0"/>
    <w:rsid w:val="002C2A6E"/>
    <w:rsid w:val="002C3809"/>
    <w:rsid w:val="002C404D"/>
    <w:rsid w:val="002C40A3"/>
    <w:rsid w:val="002C4571"/>
    <w:rsid w:val="002C509A"/>
    <w:rsid w:val="002C51FD"/>
    <w:rsid w:val="002C5CE9"/>
    <w:rsid w:val="002D07D8"/>
    <w:rsid w:val="002D0C1D"/>
    <w:rsid w:val="002D105F"/>
    <w:rsid w:val="002D2A51"/>
    <w:rsid w:val="002D2C6A"/>
    <w:rsid w:val="002D44EC"/>
    <w:rsid w:val="002D48E0"/>
    <w:rsid w:val="002D4920"/>
    <w:rsid w:val="002D532C"/>
    <w:rsid w:val="002D5795"/>
    <w:rsid w:val="002D6510"/>
    <w:rsid w:val="002D6518"/>
    <w:rsid w:val="002D66AB"/>
    <w:rsid w:val="002D66EA"/>
    <w:rsid w:val="002D6852"/>
    <w:rsid w:val="002D6F76"/>
    <w:rsid w:val="002E0192"/>
    <w:rsid w:val="002E019A"/>
    <w:rsid w:val="002E11B6"/>
    <w:rsid w:val="002E2A01"/>
    <w:rsid w:val="002E3F49"/>
    <w:rsid w:val="002E4926"/>
    <w:rsid w:val="002E56BC"/>
    <w:rsid w:val="002E5710"/>
    <w:rsid w:val="002E5848"/>
    <w:rsid w:val="002E5FDA"/>
    <w:rsid w:val="002E66CB"/>
    <w:rsid w:val="002E679F"/>
    <w:rsid w:val="002E6E52"/>
    <w:rsid w:val="002E7B77"/>
    <w:rsid w:val="002E7FDF"/>
    <w:rsid w:val="002F0068"/>
    <w:rsid w:val="002F00DB"/>
    <w:rsid w:val="002F031F"/>
    <w:rsid w:val="002F0456"/>
    <w:rsid w:val="002F0BA6"/>
    <w:rsid w:val="002F111C"/>
    <w:rsid w:val="002F196C"/>
    <w:rsid w:val="002F25DC"/>
    <w:rsid w:val="002F26C0"/>
    <w:rsid w:val="002F2E69"/>
    <w:rsid w:val="002F3A5D"/>
    <w:rsid w:val="002F3CB8"/>
    <w:rsid w:val="002F469E"/>
    <w:rsid w:val="002F705C"/>
    <w:rsid w:val="002F72B3"/>
    <w:rsid w:val="00300414"/>
    <w:rsid w:val="00301144"/>
    <w:rsid w:val="00301426"/>
    <w:rsid w:val="00301996"/>
    <w:rsid w:val="00301CCC"/>
    <w:rsid w:val="003033B2"/>
    <w:rsid w:val="003042B0"/>
    <w:rsid w:val="00306878"/>
    <w:rsid w:val="00306AAC"/>
    <w:rsid w:val="00306F5F"/>
    <w:rsid w:val="00307BD8"/>
    <w:rsid w:val="003114F1"/>
    <w:rsid w:val="00311C76"/>
    <w:rsid w:val="00312C6F"/>
    <w:rsid w:val="00312D6D"/>
    <w:rsid w:val="00314132"/>
    <w:rsid w:val="003171FE"/>
    <w:rsid w:val="00317515"/>
    <w:rsid w:val="003205A1"/>
    <w:rsid w:val="00320F81"/>
    <w:rsid w:val="00322AAC"/>
    <w:rsid w:val="003259B7"/>
    <w:rsid w:val="00325FAA"/>
    <w:rsid w:val="00326E41"/>
    <w:rsid w:val="00327486"/>
    <w:rsid w:val="00327A4A"/>
    <w:rsid w:val="00327AA1"/>
    <w:rsid w:val="0033231F"/>
    <w:rsid w:val="00332812"/>
    <w:rsid w:val="00332DA3"/>
    <w:rsid w:val="00334F75"/>
    <w:rsid w:val="00336BC9"/>
    <w:rsid w:val="003378E9"/>
    <w:rsid w:val="00340569"/>
    <w:rsid w:val="00340EE3"/>
    <w:rsid w:val="00340FA2"/>
    <w:rsid w:val="00341F74"/>
    <w:rsid w:val="0034329A"/>
    <w:rsid w:val="003434D2"/>
    <w:rsid w:val="00345724"/>
    <w:rsid w:val="003462AF"/>
    <w:rsid w:val="00346AAC"/>
    <w:rsid w:val="00346AEA"/>
    <w:rsid w:val="00347147"/>
    <w:rsid w:val="0035062F"/>
    <w:rsid w:val="00350AE7"/>
    <w:rsid w:val="00351BCE"/>
    <w:rsid w:val="00352235"/>
    <w:rsid w:val="0035288F"/>
    <w:rsid w:val="003539C6"/>
    <w:rsid w:val="00353C19"/>
    <w:rsid w:val="00354E96"/>
    <w:rsid w:val="00354EC7"/>
    <w:rsid w:val="00354F7A"/>
    <w:rsid w:val="0035510F"/>
    <w:rsid w:val="00355122"/>
    <w:rsid w:val="00355911"/>
    <w:rsid w:val="0035693E"/>
    <w:rsid w:val="003574ED"/>
    <w:rsid w:val="0035757C"/>
    <w:rsid w:val="003600C5"/>
    <w:rsid w:val="00360635"/>
    <w:rsid w:val="00360717"/>
    <w:rsid w:val="003612B4"/>
    <w:rsid w:val="00361390"/>
    <w:rsid w:val="003633EF"/>
    <w:rsid w:val="00364D2F"/>
    <w:rsid w:val="0036611C"/>
    <w:rsid w:val="003661BF"/>
    <w:rsid w:val="003708BA"/>
    <w:rsid w:val="00371EBE"/>
    <w:rsid w:val="00371EE0"/>
    <w:rsid w:val="003720D4"/>
    <w:rsid w:val="00373312"/>
    <w:rsid w:val="003735BF"/>
    <w:rsid w:val="00373911"/>
    <w:rsid w:val="00373E83"/>
    <w:rsid w:val="00374037"/>
    <w:rsid w:val="00374977"/>
    <w:rsid w:val="00375207"/>
    <w:rsid w:val="0037548D"/>
    <w:rsid w:val="003758C3"/>
    <w:rsid w:val="00376C18"/>
    <w:rsid w:val="00376F74"/>
    <w:rsid w:val="00377F11"/>
    <w:rsid w:val="00380419"/>
    <w:rsid w:val="00380B9E"/>
    <w:rsid w:val="00380BAB"/>
    <w:rsid w:val="00381420"/>
    <w:rsid w:val="00382067"/>
    <w:rsid w:val="00382E29"/>
    <w:rsid w:val="0038367C"/>
    <w:rsid w:val="0038449F"/>
    <w:rsid w:val="00384DEA"/>
    <w:rsid w:val="00386A4A"/>
    <w:rsid w:val="0038703B"/>
    <w:rsid w:val="00387D06"/>
    <w:rsid w:val="0039073C"/>
    <w:rsid w:val="00390EEF"/>
    <w:rsid w:val="003910AC"/>
    <w:rsid w:val="00391B5E"/>
    <w:rsid w:val="00391C96"/>
    <w:rsid w:val="003939D5"/>
    <w:rsid w:val="00394727"/>
    <w:rsid w:val="003948FC"/>
    <w:rsid w:val="003960C9"/>
    <w:rsid w:val="003966BC"/>
    <w:rsid w:val="00396C3F"/>
    <w:rsid w:val="00396F38"/>
    <w:rsid w:val="00396F4F"/>
    <w:rsid w:val="003970F5"/>
    <w:rsid w:val="00397FB7"/>
    <w:rsid w:val="003A035E"/>
    <w:rsid w:val="003A057E"/>
    <w:rsid w:val="003A0857"/>
    <w:rsid w:val="003A18EA"/>
    <w:rsid w:val="003A3554"/>
    <w:rsid w:val="003A4187"/>
    <w:rsid w:val="003A48FA"/>
    <w:rsid w:val="003A492D"/>
    <w:rsid w:val="003A5315"/>
    <w:rsid w:val="003B03B2"/>
    <w:rsid w:val="003B0BBD"/>
    <w:rsid w:val="003B197E"/>
    <w:rsid w:val="003B1E8C"/>
    <w:rsid w:val="003B52A5"/>
    <w:rsid w:val="003B5D5B"/>
    <w:rsid w:val="003B5F50"/>
    <w:rsid w:val="003B5FE0"/>
    <w:rsid w:val="003B6931"/>
    <w:rsid w:val="003B7115"/>
    <w:rsid w:val="003C1AD1"/>
    <w:rsid w:val="003C24BB"/>
    <w:rsid w:val="003C381E"/>
    <w:rsid w:val="003C46DC"/>
    <w:rsid w:val="003C57CE"/>
    <w:rsid w:val="003C6572"/>
    <w:rsid w:val="003C6AD8"/>
    <w:rsid w:val="003C6CFB"/>
    <w:rsid w:val="003C78F8"/>
    <w:rsid w:val="003D10A6"/>
    <w:rsid w:val="003D1426"/>
    <w:rsid w:val="003D2E73"/>
    <w:rsid w:val="003D4101"/>
    <w:rsid w:val="003D477B"/>
    <w:rsid w:val="003D595E"/>
    <w:rsid w:val="003D6151"/>
    <w:rsid w:val="003D7788"/>
    <w:rsid w:val="003E0580"/>
    <w:rsid w:val="003E08AF"/>
    <w:rsid w:val="003E17B6"/>
    <w:rsid w:val="003E1ED9"/>
    <w:rsid w:val="003E1F1B"/>
    <w:rsid w:val="003E438D"/>
    <w:rsid w:val="003E7870"/>
    <w:rsid w:val="003F08B0"/>
    <w:rsid w:val="003F11A1"/>
    <w:rsid w:val="003F15D2"/>
    <w:rsid w:val="003F1A8D"/>
    <w:rsid w:val="003F26E7"/>
    <w:rsid w:val="003F4B9B"/>
    <w:rsid w:val="003F4C10"/>
    <w:rsid w:val="003F5F3E"/>
    <w:rsid w:val="003F7967"/>
    <w:rsid w:val="0040066E"/>
    <w:rsid w:val="00400C02"/>
    <w:rsid w:val="00402E22"/>
    <w:rsid w:val="004033C0"/>
    <w:rsid w:val="00403A43"/>
    <w:rsid w:val="00403C1B"/>
    <w:rsid w:val="00404609"/>
    <w:rsid w:val="00405080"/>
    <w:rsid w:val="00406518"/>
    <w:rsid w:val="00406FCF"/>
    <w:rsid w:val="004072FB"/>
    <w:rsid w:val="00407526"/>
    <w:rsid w:val="00407C7B"/>
    <w:rsid w:val="00410865"/>
    <w:rsid w:val="00410A0A"/>
    <w:rsid w:val="00410A0F"/>
    <w:rsid w:val="00411BA7"/>
    <w:rsid w:val="00412966"/>
    <w:rsid w:val="00412D20"/>
    <w:rsid w:val="0041337B"/>
    <w:rsid w:val="00413D25"/>
    <w:rsid w:val="00414EE6"/>
    <w:rsid w:val="004156A9"/>
    <w:rsid w:val="00415A6C"/>
    <w:rsid w:val="00416DD3"/>
    <w:rsid w:val="004173AA"/>
    <w:rsid w:val="004204C8"/>
    <w:rsid w:val="00420586"/>
    <w:rsid w:val="004205BA"/>
    <w:rsid w:val="00421B5F"/>
    <w:rsid w:val="00423B5F"/>
    <w:rsid w:val="00423C1B"/>
    <w:rsid w:val="00424D93"/>
    <w:rsid w:val="00425CDD"/>
    <w:rsid w:val="00426131"/>
    <w:rsid w:val="004276B2"/>
    <w:rsid w:val="00430245"/>
    <w:rsid w:val="0043046B"/>
    <w:rsid w:val="00433B7B"/>
    <w:rsid w:val="0043415E"/>
    <w:rsid w:val="00434619"/>
    <w:rsid w:val="00434646"/>
    <w:rsid w:val="00434D6B"/>
    <w:rsid w:val="00435009"/>
    <w:rsid w:val="004368EA"/>
    <w:rsid w:val="00437153"/>
    <w:rsid w:val="00440DBF"/>
    <w:rsid w:val="00441155"/>
    <w:rsid w:val="0044219B"/>
    <w:rsid w:val="00442C46"/>
    <w:rsid w:val="00443148"/>
    <w:rsid w:val="00444AD3"/>
    <w:rsid w:val="00447AD9"/>
    <w:rsid w:val="004503BD"/>
    <w:rsid w:val="004511E8"/>
    <w:rsid w:val="00453F72"/>
    <w:rsid w:val="0045489F"/>
    <w:rsid w:val="00455F73"/>
    <w:rsid w:val="00456659"/>
    <w:rsid w:val="0045679B"/>
    <w:rsid w:val="004569C1"/>
    <w:rsid w:val="00456F7A"/>
    <w:rsid w:val="0045780C"/>
    <w:rsid w:val="00460722"/>
    <w:rsid w:val="00460F7D"/>
    <w:rsid w:val="0046248B"/>
    <w:rsid w:val="0046530E"/>
    <w:rsid w:val="0046551A"/>
    <w:rsid w:val="00466426"/>
    <w:rsid w:val="004664A0"/>
    <w:rsid w:val="004718CB"/>
    <w:rsid w:val="00471A12"/>
    <w:rsid w:val="00471E35"/>
    <w:rsid w:val="00471F48"/>
    <w:rsid w:val="00472A76"/>
    <w:rsid w:val="00474320"/>
    <w:rsid w:val="0047740D"/>
    <w:rsid w:val="004774E2"/>
    <w:rsid w:val="0047763E"/>
    <w:rsid w:val="00480C26"/>
    <w:rsid w:val="00480E99"/>
    <w:rsid w:val="0048179E"/>
    <w:rsid w:val="00482C02"/>
    <w:rsid w:val="00483FDC"/>
    <w:rsid w:val="004842F4"/>
    <w:rsid w:val="004843F8"/>
    <w:rsid w:val="00484F8F"/>
    <w:rsid w:val="00485351"/>
    <w:rsid w:val="00485C04"/>
    <w:rsid w:val="0048605D"/>
    <w:rsid w:val="004860AF"/>
    <w:rsid w:val="004872BD"/>
    <w:rsid w:val="00487DAD"/>
    <w:rsid w:val="004915A1"/>
    <w:rsid w:val="00491A38"/>
    <w:rsid w:val="00491A63"/>
    <w:rsid w:val="004924FD"/>
    <w:rsid w:val="00492827"/>
    <w:rsid w:val="00492CFF"/>
    <w:rsid w:val="004935F0"/>
    <w:rsid w:val="00493936"/>
    <w:rsid w:val="004940F2"/>
    <w:rsid w:val="004954AE"/>
    <w:rsid w:val="00495924"/>
    <w:rsid w:val="004972C2"/>
    <w:rsid w:val="004974BF"/>
    <w:rsid w:val="00497A40"/>
    <w:rsid w:val="00497D1A"/>
    <w:rsid w:val="004A1868"/>
    <w:rsid w:val="004A27E1"/>
    <w:rsid w:val="004A288F"/>
    <w:rsid w:val="004A3D2B"/>
    <w:rsid w:val="004A512C"/>
    <w:rsid w:val="004A53E1"/>
    <w:rsid w:val="004A5D7C"/>
    <w:rsid w:val="004A6396"/>
    <w:rsid w:val="004A6EA0"/>
    <w:rsid w:val="004A7298"/>
    <w:rsid w:val="004A72A9"/>
    <w:rsid w:val="004A7FA0"/>
    <w:rsid w:val="004B0C2A"/>
    <w:rsid w:val="004B1B3C"/>
    <w:rsid w:val="004B2164"/>
    <w:rsid w:val="004B22EA"/>
    <w:rsid w:val="004B313C"/>
    <w:rsid w:val="004B3BB8"/>
    <w:rsid w:val="004B3CD9"/>
    <w:rsid w:val="004B482B"/>
    <w:rsid w:val="004B4913"/>
    <w:rsid w:val="004B4A60"/>
    <w:rsid w:val="004B4D05"/>
    <w:rsid w:val="004B5078"/>
    <w:rsid w:val="004B6069"/>
    <w:rsid w:val="004B6CCB"/>
    <w:rsid w:val="004C0063"/>
    <w:rsid w:val="004C0B7F"/>
    <w:rsid w:val="004C1880"/>
    <w:rsid w:val="004C3742"/>
    <w:rsid w:val="004C483D"/>
    <w:rsid w:val="004C4A86"/>
    <w:rsid w:val="004C5349"/>
    <w:rsid w:val="004C707E"/>
    <w:rsid w:val="004C72F5"/>
    <w:rsid w:val="004D0CB2"/>
    <w:rsid w:val="004D2206"/>
    <w:rsid w:val="004D2449"/>
    <w:rsid w:val="004D24D5"/>
    <w:rsid w:val="004D2CAA"/>
    <w:rsid w:val="004D2F4E"/>
    <w:rsid w:val="004D32BB"/>
    <w:rsid w:val="004D57CF"/>
    <w:rsid w:val="004D5B22"/>
    <w:rsid w:val="004D64B5"/>
    <w:rsid w:val="004D67E1"/>
    <w:rsid w:val="004D6812"/>
    <w:rsid w:val="004D6964"/>
    <w:rsid w:val="004E0516"/>
    <w:rsid w:val="004E06E0"/>
    <w:rsid w:val="004E1151"/>
    <w:rsid w:val="004E142D"/>
    <w:rsid w:val="004E17B5"/>
    <w:rsid w:val="004E24FE"/>
    <w:rsid w:val="004E3CF8"/>
    <w:rsid w:val="004E429A"/>
    <w:rsid w:val="004E430E"/>
    <w:rsid w:val="004E4321"/>
    <w:rsid w:val="004E4340"/>
    <w:rsid w:val="004E4764"/>
    <w:rsid w:val="004E4C37"/>
    <w:rsid w:val="004E525E"/>
    <w:rsid w:val="004E5400"/>
    <w:rsid w:val="004E5DEB"/>
    <w:rsid w:val="004E65D7"/>
    <w:rsid w:val="004E7055"/>
    <w:rsid w:val="004E7C6B"/>
    <w:rsid w:val="004F00F3"/>
    <w:rsid w:val="004F0338"/>
    <w:rsid w:val="004F0359"/>
    <w:rsid w:val="004F04AB"/>
    <w:rsid w:val="004F239E"/>
    <w:rsid w:val="004F2EE9"/>
    <w:rsid w:val="004F3A65"/>
    <w:rsid w:val="004F3D0E"/>
    <w:rsid w:val="004F3F98"/>
    <w:rsid w:val="004F4814"/>
    <w:rsid w:val="004F6409"/>
    <w:rsid w:val="004F6455"/>
    <w:rsid w:val="004F6ECE"/>
    <w:rsid w:val="00501798"/>
    <w:rsid w:val="005040BB"/>
    <w:rsid w:val="00504AE1"/>
    <w:rsid w:val="0050584D"/>
    <w:rsid w:val="005079D8"/>
    <w:rsid w:val="005103C9"/>
    <w:rsid w:val="00510702"/>
    <w:rsid w:val="00510C12"/>
    <w:rsid w:val="00512098"/>
    <w:rsid w:val="00512234"/>
    <w:rsid w:val="00512916"/>
    <w:rsid w:val="005140E1"/>
    <w:rsid w:val="00515613"/>
    <w:rsid w:val="005159EB"/>
    <w:rsid w:val="0051643C"/>
    <w:rsid w:val="005164C9"/>
    <w:rsid w:val="00521664"/>
    <w:rsid w:val="00521D43"/>
    <w:rsid w:val="00521EBA"/>
    <w:rsid w:val="005245ED"/>
    <w:rsid w:val="005247F2"/>
    <w:rsid w:val="005248D7"/>
    <w:rsid w:val="00524F2B"/>
    <w:rsid w:val="00526208"/>
    <w:rsid w:val="005266FE"/>
    <w:rsid w:val="0052679F"/>
    <w:rsid w:val="00526CC5"/>
    <w:rsid w:val="00526D2E"/>
    <w:rsid w:val="005271A0"/>
    <w:rsid w:val="0052765C"/>
    <w:rsid w:val="00530060"/>
    <w:rsid w:val="00530B6D"/>
    <w:rsid w:val="0053162B"/>
    <w:rsid w:val="00531770"/>
    <w:rsid w:val="00531FC7"/>
    <w:rsid w:val="00533009"/>
    <w:rsid w:val="005332EC"/>
    <w:rsid w:val="0053377E"/>
    <w:rsid w:val="00533BB6"/>
    <w:rsid w:val="00534E70"/>
    <w:rsid w:val="005352CC"/>
    <w:rsid w:val="00535538"/>
    <w:rsid w:val="00537CE1"/>
    <w:rsid w:val="00540518"/>
    <w:rsid w:val="0054074B"/>
    <w:rsid w:val="0054085E"/>
    <w:rsid w:val="0054196D"/>
    <w:rsid w:val="0054204A"/>
    <w:rsid w:val="00542F44"/>
    <w:rsid w:val="005440DC"/>
    <w:rsid w:val="0054457F"/>
    <w:rsid w:val="00544B3D"/>
    <w:rsid w:val="00544B89"/>
    <w:rsid w:val="005453C2"/>
    <w:rsid w:val="005455FB"/>
    <w:rsid w:val="00545C04"/>
    <w:rsid w:val="005469E3"/>
    <w:rsid w:val="00547134"/>
    <w:rsid w:val="005479A4"/>
    <w:rsid w:val="00550028"/>
    <w:rsid w:val="00550285"/>
    <w:rsid w:val="00551218"/>
    <w:rsid w:val="00551986"/>
    <w:rsid w:val="00551ECF"/>
    <w:rsid w:val="00554600"/>
    <w:rsid w:val="00554AEE"/>
    <w:rsid w:val="00554C86"/>
    <w:rsid w:val="00554D1C"/>
    <w:rsid w:val="00555368"/>
    <w:rsid w:val="0055547F"/>
    <w:rsid w:val="0055561B"/>
    <w:rsid w:val="00555839"/>
    <w:rsid w:val="0055661D"/>
    <w:rsid w:val="0055674B"/>
    <w:rsid w:val="00556E57"/>
    <w:rsid w:val="00556F97"/>
    <w:rsid w:val="00557AD2"/>
    <w:rsid w:val="005607C6"/>
    <w:rsid w:val="00561A2C"/>
    <w:rsid w:val="00561A77"/>
    <w:rsid w:val="00562455"/>
    <w:rsid w:val="00562EBF"/>
    <w:rsid w:val="00563252"/>
    <w:rsid w:val="00563F5E"/>
    <w:rsid w:val="005644F0"/>
    <w:rsid w:val="00566893"/>
    <w:rsid w:val="00567A5F"/>
    <w:rsid w:val="005702BC"/>
    <w:rsid w:val="00570345"/>
    <w:rsid w:val="0057046F"/>
    <w:rsid w:val="00570864"/>
    <w:rsid w:val="005711EE"/>
    <w:rsid w:val="00572902"/>
    <w:rsid w:val="005734DC"/>
    <w:rsid w:val="0057354F"/>
    <w:rsid w:val="0057427C"/>
    <w:rsid w:val="00574C99"/>
    <w:rsid w:val="0057580C"/>
    <w:rsid w:val="0057728C"/>
    <w:rsid w:val="00577950"/>
    <w:rsid w:val="00577A92"/>
    <w:rsid w:val="005811EA"/>
    <w:rsid w:val="00581516"/>
    <w:rsid w:val="005828F0"/>
    <w:rsid w:val="0058294B"/>
    <w:rsid w:val="00583697"/>
    <w:rsid w:val="00583BE3"/>
    <w:rsid w:val="005852E4"/>
    <w:rsid w:val="00585403"/>
    <w:rsid w:val="00585A22"/>
    <w:rsid w:val="00586300"/>
    <w:rsid w:val="005867DE"/>
    <w:rsid w:val="00586888"/>
    <w:rsid w:val="00586AC4"/>
    <w:rsid w:val="00587232"/>
    <w:rsid w:val="00587702"/>
    <w:rsid w:val="005911B3"/>
    <w:rsid w:val="005930F1"/>
    <w:rsid w:val="00593AC3"/>
    <w:rsid w:val="00594382"/>
    <w:rsid w:val="00594A24"/>
    <w:rsid w:val="00594BA3"/>
    <w:rsid w:val="00595EB8"/>
    <w:rsid w:val="00597099"/>
    <w:rsid w:val="005971A4"/>
    <w:rsid w:val="005974E2"/>
    <w:rsid w:val="005A1499"/>
    <w:rsid w:val="005A1C0D"/>
    <w:rsid w:val="005A2825"/>
    <w:rsid w:val="005A2FBD"/>
    <w:rsid w:val="005A3172"/>
    <w:rsid w:val="005A452F"/>
    <w:rsid w:val="005A6B73"/>
    <w:rsid w:val="005A70C6"/>
    <w:rsid w:val="005A74DC"/>
    <w:rsid w:val="005A7C70"/>
    <w:rsid w:val="005A7E8B"/>
    <w:rsid w:val="005B2752"/>
    <w:rsid w:val="005B2AFD"/>
    <w:rsid w:val="005B331D"/>
    <w:rsid w:val="005B3373"/>
    <w:rsid w:val="005B3EE2"/>
    <w:rsid w:val="005B44B2"/>
    <w:rsid w:val="005B5E9A"/>
    <w:rsid w:val="005B7081"/>
    <w:rsid w:val="005B75A8"/>
    <w:rsid w:val="005B7731"/>
    <w:rsid w:val="005C08B7"/>
    <w:rsid w:val="005C0A14"/>
    <w:rsid w:val="005C0B43"/>
    <w:rsid w:val="005C107C"/>
    <w:rsid w:val="005C1842"/>
    <w:rsid w:val="005C3C8A"/>
    <w:rsid w:val="005C5B54"/>
    <w:rsid w:val="005C5ED2"/>
    <w:rsid w:val="005C61C8"/>
    <w:rsid w:val="005C63E5"/>
    <w:rsid w:val="005C682E"/>
    <w:rsid w:val="005D0AA7"/>
    <w:rsid w:val="005D0EF5"/>
    <w:rsid w:val="005D1A60"/>
    <w:rsid w:val="005D1DE4"/>
    <w:rsid w:val="005D24B5"/>
    <w:rsid w:val="005D2882"/>
    <w:rsid w:val="005D2E5C"/>
    <w:rsid w:val="005D2EB9"/>
    <w:rsid w:val="005D4E93"/>
    <w:rsid w:val="005D5794"/>
    <w:rsid w:val="005D5BCA"/>
    <w:rsid w:val="005D5DF6"/>
    <w:rsid w:val="005D6856"/>
    <w:rsid w:val="005D717C"/>
    <w:rsid w:val="005E0763"/>
    <w:rsid w:val="005E3113"/>
    <w:rsid w:val="005E42B1"/>
    <w:rsid w:val="005E42D0"/>
    <w:rsid w:val="005E451C"/>
    <w:rsid w:val="005E4B66"/>
    <w:rsid w:val="005E53CC"/>
    <w:rsid w:val="005E6C1E"/>
    <w:rsid w:val="005E79A8"/>
    <w:rsid w:val="005F0592"/>
    <w:rsid w:val="005F092F"/>
    <w:rsid w:val="005F09CA"/>
    <w:rsid w:val="005F17C0"/>
    <w:rsid w:val="005F2281"/>
    <w:rsid w:val="005F24FF"/>
    <w:rsid w:val="005F46DF"/>
    <w:rsid w:val="005F5119"/>
    <w:rsid w:val="005F5EB8"/>
    <w:rsid w:val="005F626D"/>
    <w:rsid w:val="005F766F"/>
    <w:rsid w:val="005F7DA6"/>
    <w:rsid w:val="00601445"/>
    <w:rsid w:val="00601BC7"/>
    <w:rsid w:val="006037C9"/>
    <w:rsid w:val="00603931"/>
    <w:rsid w:val="00603A91"/>
    <w:rsid w:val="006043F2"/>
    <w:rsid w:val="00604F97"/>
    <w:rsid w:val="00605FEB"/>
    <w:rsid w:val="006066F9"/>
    <w:rsid w:val="00606F24"/>
    <w:rsid w:val="00610E4E"/>
    <w:rsid w:val="0061115B"/>
    <w:rsid w:val="00612127"/>
    <w:rsid w:val="00613D1F"/>
    <w:rsid w:val="0061485F"/>
    <w:rsid w:val="00614A9F"/>
    <w:rsid w:val="006155C3"/>
    <w:rsid w:val="00615CB1"/>
    <w:rsid w:val="00616E95"/>
    <w:rsid w:val="006177CB"/>
    <w:rsid w:val="006224BB"/>
    <w:rsid w:val="006229E3"/>
    <w:rsid w:val="00624341"/>
    <w:rsid w:val="00624D55"/>
    <w:rsid w:val="00624F44"/>
    <w:rsid w:val="0062546B"/>
    <w:rsid w:val="00625639"/>
    <w:rsid w:val="00625C47"/>
    <w:rsid w:val="00625DF9"/>
    <w:rsid w:val="00626AD3"/>
    <w:rsid w:val="00626B5E"/>
    <w:rsid w:val="0063112B"/>
    <w:rsid w:val="00631F7C"/>
    <w:rsid w:val="00632640"/>
    <w:rsid w:val="00632AEE"/>
    <w:rsid w:val="00633DE7"/>
    <w:rsid w:val="00633E15"/>
    <w:rsid w:val="00634BA1"/>
    <w:rsid w:val="006351E5"/>
    <w:rsid w:val="0064166F"/>
    <w:rsid w:val="00641AAC"/>
    <w:rsid w:val="00644454"/>
    <w:rsid w:val="006451A7"/>
    <w:rsid w:val="006460E0"/>
    <w:rsid w:val="006467E1"/>
    <w:rsid w:val="0064721F"/>
    <w:rsid w:val="006511B6"/>
    <w:rsid w:val="00651BF4"/>
    <w:rsid w:val="00652867"/>
    <w:rsid w:val="00653A73"/>
    <w:rsid w:val="00653DE9"/>
    <w:rsid w:val="00653F38"/>
    <w:rsid w:val="006544F1"/>
    <w:rsid w:val="00654EBB"/>
    <w:rsid w:val="00655050"/>
    <w:rsid w:val="006552B8"/>
    <w:rsid w:val="006559F7"/>
    <w:rsid w:val="0065605E"/>
    <w:rsid w:val="006564C1"/>
    <w:rsid w:val="00656D28"/>
    <w:rsid w:val="00656E66"/>
    <w:rsid w:val="006574C2"/>
    <w:rsid w:val="0066072E"/>
    <w:rsid w:val="0066129B"/>
    <w:rsid w:val="0066218D"/>
    <w:rsid w:val="00662C1C"/>
    <w:rsid w:val="00662CAA"/>
    <w:rsid w:val="00663D39"/>
    <w:rsid w:val="00663ED7"/>
    <w:rsid w:val="00664805"/>
    <w:rsid w:val="00664EC2"/>
    <w:rsid w:val="006651DF"/>
    <w:rsid w:val="00667365"/>
    <w:rsid w:val="00670005"/>
    <w:rsid w:val="00671415"/>
    <w:rsid w:val="006729CE"/>
    <w:rsid w:val="006737B8"/>
    <w:rsid w:val="00673CEF"/>
    <w:rsid w:val="00673F62"/>
    <w:rsid w:val="0067450F"/>
    <w:rsid w:val="00675684"/>
    <w:rsid w:val="0067591A"/>
    <w:rsid w:val="0067634C"/>
    <w:rsid w:val="00676E0E"/>
    <w:rsid w:val="00676FCB"/>
    <w:rsid w:val="00677EBA"/>
    <w:rsid w:val="00681187"/>
    <w:rsid w:val="00681556"/>
    <w:rsid w:val="00682103"/>
    <w:rsid w:val="0068260C"/>
    <w:rsid w:val="00682825"/>
    <w:rsid w:val="00683D2B"/>
    <w:rsid w:val="00684258"/>
    <w:rsid w:val="00684419"/>
    <w:rsid w:val="00690CEA"/>
    <w:rsid w:val="006920FD"/>
    <w:rsid w:val="00692202"/>
    <w:rsid w:val="0069355A"/>
    <w:rsid w:val="00693DB8"/>
    <w:rsid w:val="00693FA6"/>
    <w:rsid w:val="00694583"/>
    <w:rsid w:val="00694857"/>
    <w:rsid w:val="00694E36"/>
    <w:rsid w:val="00696854"/>
    <w:rsid w:val="00697CD3"/>
    <w:rsid w:val="006A06E8"/>
    <w:rsid w:val="006A236D"/>
    <w:rsid w:val="006A43A6"/>
    <w:rsid w:val="006A49E3"/>
    <w:rsid w:val="006A4DD7"/>
    <w:rsid w:val="006A5430"/>
    <w:rsid w:val="006A5DB8"/>
    <w:rsid w:val="006A5F52"/>
    <w:rsid w:val="006A6C8C"/>
    <w:rsid w:val="006A6D21"/>
    <w:rsid w:val="006A6F69"/>
    <w:rsid w:val="006B3AF1"/>
    <w:rsid w:val="006B742C"/>
    <w:rsid w:val="006B787C"/>
    <w:rsid w:val="006B7B66"/>
    <w:rsid w:val="006C0AC1"/>
    <w:rsid w:val="006C264D"/>
    <w:rsid w:val="006C2FFE"/>
    <w:rsid w:val="006C4AD6"/>
    <w:rsid w:val="006C4D6D"/>
    <w:rsid w:val="006C4DA3"/>
    <w:rsid w:val="006C59DF"/>
    <w:rsid w:val="006C5BC8"/>
    <w:rsid w:val="006C615C"/>
    <w:rsid w:val="006C6A38"/>
    <w:rsid w:val="006C6B7B"/>
    <w:rsid w:val="006D03B4"/>
    <w:rsid w:val="006D0D51"/>
    <w:rsid w:val="006D193B"/>
    <w:rsid w:val="006D2355"/>
    <w:rsid w:val="006D2551"/>
    <w:rsid w:val="006D2A87"/>
    <w:rsid w:val="006D40DB"/>
    <w:rsid w:val="006D605B"/>
    <w:rsid w:val="006D656C"/>
    <w:rsid w:val="006D6647"/>
    <w:rsid w:val="006E0167"/>
    <w:rsid w:val="006E03B9"/>
    <w:rsid w:val="006E0697"/>
    <w:rsid w:val="006E25F5"/>
    <w:rsid w:val="006E2FB2"/>
    <w:rsid w:val="006E306C"/>
    <w:rsid w:val="006E4FCA"/>
    <w:rsid w:val="006E5ADD"/>
    <w:rsid w:val="006E63B1"/>
    <w:rsid w:val="006E6EF0"/>
    <w:rsid w:val="006E7412"/>
    <w:rsid w:val="006F0227"/>
    <w:rsid w:val="006F068F"/>
    <w:rsid w:val="006F11E6"/>
    <w:rsid w:val="006F15E7"/>
    <w:rsid w:val="006F20D9"/>
    <w:rsid w:val="006F30AB"/>
    <w:rsid w:val="006F31A7"/>
    <w:rsid w:val="006F3826"/>
    <w:rsid w:val="006F4728"/>
    <w:rsid w:val="006F4947"/>
    <w:rsid w:val="006F7237"/>
    <w:rsid w:val="006F7F4D"/>
    <w:rsid w:val="0070066A"/>
    <w:rsid w:val="00700D5C"/>
    <w:rsid w:val="00701A1D"/>
    <w:rsid w:val="00702501"/>
    <w:rsid w:val="0070287C"/>
    <w:rsid w:val="0070288F"/>
    <w:rsid w:val="00702AC8"/>
    <w:rsid w:val="00703B90"/>
    <w:rsid w:val="007043B1"/>
    <w:rsid w:val="00704A29"/>
    <w:rsid w:val="00706D15"/>
    <w:rsid w:val="00706EA2"/>
    <w:rsid w:val="0070728D"/>
    <w:rsid w:val="00707E59"/>
    <w:rsid w:val="0071011B"/>
    <w:rsid w:val="00710E12"/>
    <w:rsid w:val="00712175"/>
    <w:rsid w:val="007138B1"/>
    <w:rsid w:val="0071485C"/>
    <w:rsid w:val="00714F02"/>
    <w:rsid w:val="007150CB"/>
    <w:rsid w:val="00716BD0"/>
    <w:rsid w:val="00716D8C"/>
    <w:rsid w:val="00717F17"/>
    <w:rsid w:val="00721795"/>
    <w:rsid w:val="0072228A"/>
    <w:rsid w:val="00723071"/>
    <w:rsid w:val="00723A8D"/>
    <w:rsid w:val="00723B1A"/>
    <w:rsid w:val="0072420F"/>
    <w:rsid w:val="007248BD"/>
    <w:rsid w:val="0072528F"/>
    <w:rsid w:val="007252B1"/>
    <w:rsid w:val="00725BB4"/>
    <w:rsid w:val="00725C37"/>
    <w:rsid w:val="00726071"/>
    <w:rsid w:val="007265D4"/>
    <w:rsid w:val="00727DC7"/>
    <w:rsid w:val="00730FBA"/>
    <w:rsid w:val="00732FF9"/>
    <w:rsid w:val="00733EAD"/>
    <w:rsid w:val="007341E0"/>
    <w:rsid w:val="007354B3"/>
    <w:rsid w:val="00735A38"/>
    <w:rsid w:val="00735FB4"/>
    <w:rsid w:val="00736103"/>
    <w:rsid w:val="0073637D"/>
    <w:rsid w:val="00737983"/>
    <w:rsid w:val="0074120F"/>
    <w:rsid w:val="0074233D"/>
    <w:rsid w:val="00742AF1"/>
    <w:rsid w:val="0074386B"/>
    <w:rsid w:val="00743A72"/>
    <w:rsid w:val="00743B9C"/>
    <w:rsid w:val="0074542E"/>
    <w:rsid w:val="00745B04"/>
    <w:rsid w:val="00747E56"/>
    <w:rsid w:val="007502E8"/>
    <w:rsid w:val="007504E3"/>
    <w:rsid w:val="00750F1E"/>
    <w:rsid w:val="00750FDA"/>
    <w:rsid w:val="00751471"/>
    <w:rsid w:val="00751669"/>
    <w:rsid w:val="007516DD"/>
    <w:rsid w:val="00752866"/>
    <w:rsid w:val="007536EF"/>
    <w:rsid w:val="00754759"/>
    <w:rsid w:val="00754A85"/>
    <w:rsid w:val="00754C8D"/>
    <w:rsid w:val="007555DE"/>
    <w:rsid w:val="00755B9F"/>
    <w:rsid w:val="007563F3"/>
    <w:rsid w:val="00760F88"/>
    <w:rsid w:val="0076395C"/>
    <w:rsid w:val="0076405D"/>
    <w:rsid w:val="00764410"/>
    <w:rsid w:val="007644D9"/>
    <w:rsid w:val="0076450A"/>
    <w:rsid w:val="00765F6E"/>
    <w:rsid w:val="0077054B"/>
    <w:rsid w:val="00770984"/>
    <w:rsid w:val="007729A9"/>
    <w:rsid w:val="0077323A"/>
    <w:rsid w:val="00773FCD"/>
    <w:rsid w:val="00774A08"/>
    <w:rsid w:val="00775C20"/>
    <w:rsid w:val="00776A6C"/>
    <w:rsid w:val="00776F86"/>
    <w:rsid w:val="0077798A"/>
    <w:rsid w:val="00777C64"/>
    <w:rsid w:val="00777DF7"/>
    <w:rsid w:val="00780636"/>
    <w:rsid w:val="00780B08"/>
    <w:rsid w:val="007810E9"/>
    <w:rsid w:val="0078169B"/>
    <w:rsid w:val="00782712"/>
    <w:rsid w:val="007846CE"/>
    <w:rsid w:val="00785A62"/>
    <w:rsid w:val="00785C43"/>
    <w:rsid w:val="00786321"/>
    <w:rsid w:val="00786E2B"/>
    <w:rsid w:val="007873D5"/>
    <w:rsid w:val="0078751E"/>
    <w:rsid w:val="00791CB8"/>
    <w:rsid w:val="007927F1"/>
    <w:rsid w:val="00793324"/>
    <w:rsid w:val="007939DB"/>
    <w:rsid w:val="00794C75"/>
    <w:rsid w:val="00795733"/>
    <w:rsid w:val="007963A8"/>
    <w:rsid w:val="00797888"/>
    <w:rsid w:val="007A0E03"/>
    <w:rsid w:val="007A1B1C"/>
    <w:rsid w:val="007A5CB1"/>
    <w:rsid w:val="007A5F4A"/>
    <w:rsid w:val="007A6254"/>
    <w:rsid w:val="007A6773"/>
    <w:rsid w:val="007A7F29"/>
    <w:rsid w:val="007B13F7"/>
    <w:rsid w:val="007B1581"/>
    <w:rsid w:val="007B17EA"/>
    <w:rsid w:val="007B2132"/>
    <w:rsid w:val="007B3164"/>
    <w:rsid w:val="007B3307"/>
    <w:rsid w:val="007B5468"/>
    <w:rsid w:val="007B609A"/>
    <w:rsid w:val="007C024F"/>
    <w:rsid w:val="007C17A2"/>
    <w:rsid w:val="007C2051"/>
    <w:rsid w:val="007C29B9"/>
    <w:rsid w:val="007C2DAB"/>
    <w:rsid w:val="007C328E"/>
    <w:rsid w:val="007C3BED"/>
    <w:rsid w:val="007C476E"/>
    <w:rsid w:val="007C477B"/>
    <w:rsid w:val="007C5369"/>
    <w:rsid w:val="007C5660"/>
    <w:rsid w:val="007C5A2A"/>
    <w:rsid w:val="007C5BF1"/>
    <w:rsid w:val="007C5F92"/>
    <w:rsid w:val="007C64BA"/>
    <w:rsid w:val="007C7136"/>
    <w:rsid w:val="007C7C2C"/>
    <w:rsid w:val="007D060E"/>
    <w:rsid w:val="007D1FC3"/>
    <w:rsid w:val="007D235B"/>
    <w:rsid w:val="007D31F4"/>
    <w:rsid w:val="007D386D"/>
    <w:rsid w:val="007D4771"/>
    <w:rsid w:val="007D4D47"/>
    <w:rsid w:val="007D7BD8"/>
    <w:rsid w:val="007D7D9F"/>
    <w:rsid w:val="007E04FC"/>
    <w:rsid w:val="007E29BC"/>
    <w:rsid w:val="007E2BCE"/>
    <w:rsid w:val="007E2E72"/>
    <w:rsid w:val="007E31EC"/>
    <w:rsid w:val="007E3FD6"/>
    <w:rsid w:val="007E5643"/>
    <w:rsid w:val="007E6577"/>
    <w:rsid w:val="007E7521"/>
    <w:rsid w:val="007E79EC"/>
    <w:rsid w:val="007F243E"/>
    <w:rsid w:val="007F246D"/>
    <w:rsid w:val="007F28C4"/>
    <w:rsid w:val="007F2E2B"/>
    <w:rsid w:val="007F2EE5"/>
    <w:rsid w:val="007F501B"/>
    <w:rsid w:val="007F50F1"/>
    <w:rsid w:val="007F6577"/>
    <w:rsid w:val="007F6A99"/>
    <w:rsid w:val="007F732F"/>
    <w:rsid w:val="007F7332"/>
    <w:rsid w:val="007F7949"/>
    <w:rsid w:val="0080030C"/>
    <w:rsid w:val="00802301"/>
    <w:rsid w:val="0080235F"/>
    <w:rsid w:val="00802961"/>
    <w:rsid w:val="008033C1"/>
    <w:rsid w:val="00805098"/>
    <w:rsid w:val="00806094"/>
    <w:rsid w:val="008073AB"/>
    <w:rsid w:val="008115B2"/>
    <w:rsid w:val="008116C2"/>
    <w:rsid w:val="0081251B"/>
    <w:rsid w:val="00812782"/>
    <w:rsid w:val="0081294D"/>
    <w:rsid w:val="008131B4"/>
    <w:rsid w:val="008137B5"/>
    <w:rsid w:val="00813BA2"/>
    <w:rsid w:val="0081438A"/>
    <w:rsid w:val="008156F1"/>
    <w:rsid w:val="008165DD"/>
    <w:rsid w:val="008208E0"/>
    <w:rsid w:val="00820D2D"/>
    <w:rsid w:val="00821EB5"/>
    <w:rsid w:val="00823F4C"/>
    <w:rsid w:val="008252C2"/>
    <w:rsid w:val="008252CB"/>
    <w:rsid w:val="008254B4"/>
    <w:rsid w:val="00825B20"/>
    <w:rsid w:val="00826C10"/>
    <w:rsid w:val="00830909"/>
    <w:rsid w:val="008312FD"/>
    <w:rsid w:val="0083139E"/>
    <w:rsid w:val="008314CA"/>
    <w:rsid w:val="00831B85"/>
    <w:rsid w:val="00832C0F"/>
    <w:rsid w:val="008331E4"/>
    <w:rsid w:val="00834385"/>
    <w:rsid w:val="00834860"/>
    <w:rsid w:val="00836263"/>
    <w:rsid w:val="00837020"/>
    <w:rsid w:val="00837F7E"/>
    <w:rsid w:val="008405E4"/>
    <w:rsid w:val="00842489"/>
    <w:rsid w:val="00844CE3"/>
    <w:rsid w:val="008457CC"/>
    <w:rsid w:val="00845B37"/>
    <w:rsid w:val="008466B1"/>
    <w:rsid w:val="00846C5B"/>
    <w:rsid w:val="0084747F"/>
    <w:rsid w:val="00850506"/>
    <w:rsid w:val="00850628"/>
    <w:rsid w:val="00850ECF"/>
    <w:rsid w:val="00851853"/>
    <w:rsid w:val="00851DDB"/>
    <w:rsid w:val="0085234B"/>
    <w:rsid w:val="008535D1"/>
    <w:rsid w:val="0085466C"/>
    <w:rsid w:val="008546C8"/>
    <w:rsid w:val="008547E2"/>
    <w:rsid w:val="00855623"/>
    <w:rsid w:val="00855A16"/>
    <w:rsid w:val="00857156"/>
    <w:rsid w:val="008577EF"/>
    <w:rsid w:val="00860030"/>
    <w:rsid w:val="00861DB5"/>
    <w:rsid w:val="00862514"/>
    <w:rsid w:val="008649E7"/>
    <w:rsid w:val="00864F7F"/>
    <w:rsid w:val="00865027"/>
    <w:rsid w:val="008657AF"/>
    <w:rsid w:val="00865897"/>
    <w:rsid w:val="008668AC"/>
    <w:rsid w:val="008705A6"/>
    <w:rsid w:val="00871B95"/>
    <w:rsid w:val="00872CF4"/>
    <w:rsid w:val="00873A0D"/>
    <w:rsid w:val="0087498E"/>
    <w:rsid w:val="00875483"/>
    <w:rsid w:val="00877561"/>
    <w:rsid w:val="00880639"/>
    <w:rsid w:val="00881BBD"/>
    <w:rsid w:val="0088266D"/>
    <w:rsid w:val="008828B7"/>
    <w:rsid w:val="0088319F"/>
    <w:rsid w:val="00884A64"/>
    <w:rsid w:val="00885D53"/>
    <w:rsid w:val="00886180"/>
    <w:rsid w:val="00887E87"/>
    <w:rsid w:val="008914AF"/>
    <w:rsid w:val="00891517"/>
    <w:rsid w:val="0089195E"/>
    <w:rsid w:val="00892290"/>
    <w:rsid w:val="008926FB"/>
    <w:rsid w:val="00893322"/>
    <w:rsid w:val="00893620"/>
    <w:rsid w:val="008959D1"/>
    <w:rsid w:val="00897BA0"/>
    <w:rsid w:val="008A01D1"/>
    <w:rsid w:val="008A0990"/>
    <w:rsid w:val="008A21E3"/>
    <w:rsid w:val="008A23EB"/>
    <w:rsid w:val="008A2854"/>
    <w:rsid w:val="008A349C"/>
    <w:rsid w:val="008A4D33"/>
    <w:rsid w:val="008A4FC6"/>
    <w:rsid w:val="008A7B0C"/>
    <w:rsid w:val="008B2643"/>
    <w:rsid w:val="008B2C17"/>
    <w:rsid w:val="008B359A"/>
    <w:rsid w:val="008B44F6"/>
    <w:rsid w:val="008B462A"/>
    <w:rsid w:val="008B5541"/>
    <w:rsid w:val="008B565C"/>
    <w:rsid w:val="008B579B"/>
    <w:rsid w:val="008B68F8"/>
    <w:rsid w:val="008B72B7"/>
    <w:rsid w:val="008B73AD"/>
    <w:rsid w:val="008B7E2F"/>
    <w:rsid w:val="008C0526"/>
    <w:rsid w:val="008C05D3"/>
    <w:rsid w:val="008C0EDC"/>
    <w:rsid w:val="008C15D3"/>
    <w:rsid w:val="008C1CF7"/>
    <w:rsid w:val="008C1D91"/>
    <w:rsid w:val="008C2372"/>
    <w:rsid w:val="008C2437"/>
    <w:rsid w:val="008C27E0"/>
    <w:rsid w:val="008C2A6D"/>
    <w:rsid w:val="008C46ED"/>
    <w:rsid w:val="008C6E0F"/>
    <w:rsid w:val="008D0C9F"/>
    <w:rsid w:val="008D0E83"/>
    <w:rsid w:val="008D1356"/>
    <w:rsid w:val="008D1496"/>
    <w:rsid w:val="008D21CA"/>
    <w:rsid w:val="008D298E"/>
    <w:rsid w:val="008D3229"/>
    <w:rsid w:val="008D3941"/>
    <w:rsid w:val="008D3B75"/>
    <w:rsid w:val="008D40E3"/>
    <w:rsid w:val="008D51B5"/>
    <w:rsid w:val="008D5209"/>
    <w:rsid w:val="008D521A"/>
    <w:rsid w:val="008D523E"/>
    <w:rsid w:val="008D57DB"/>
    <w:rsid w:val="008D5C56"/>
    <w:rsid w:val="008D5EB1"/>
    <w:rsid w:val="008D74C6"/>
    <w:rsid w:val="008D783C"/>
    <w:rsid w:val="008E0345"/>
    <w:rsid w:val="008E0356"/>
    <w:rsid w:val="008E1D7F"/>
    <w:rsid w:val="008E2C0B"/>
    <w:rsid w:val="008E2D44"/>
    <w:rsid w:val="008E3EBB"/>
    <w:rsid w:val="008E5A95"/>
    <w:rsid w:val="008E5C28"/>
    <w:rsid w:val="008E6192"/>
    <w:rsid w:val="008E656E"/>
    <w:rsid w:val="008E7E9B"/>
    <w:rsid w:val="008F0018"/>
    <w:rsid w:val="008F0159"/>
    <w:rsid w:val="008F1AC8"/>
    <w:rsid w:val="008F48DB"/>
    <w:rsid w:val="008F4A78"/>
    <w:rsid w:val="008F4B18"/>
    <w:rsid w:val="008F5E3F"/>
    <w:rsid w:val="008F64AB"/>
    <w:rsid w:val="008F7111"/>
    <w:rsid w:val="00900A9E"/>
    <w:rsid w:val="00902665"/>
    <w:rsid w:val="00904312"/>
    <w:rsid w:val="0090466A"/>
    <w:rsid w:val="0090575D"/>
    <w:rsid w:val="00906422"/>
    <w:rsid w:val="00906847"/>
    <w:rsid w:val="009070A1"/>
    <w:rsid w:val="00907CEA"/>
    <w:rsid w:val="00910623"/>
    <w:rsid w:val="00911DB9"/>
    <w:rsid w:val="009120EB"/>
    <w:rsid w:val="00914EEB"/>
    <w:rsid w:val="0091518F"/>
    <w:rsid w:val="00915422"/>
    <w:rsid w:val="009163AC"/>
    <w:rsid w:val="00916E2F"/>
    <w:rsid w:val="0091724A"/>
    <w:rsid w:val="00917266"/>
    <w:rsid w:val="00920846"/>
    <w:rsid w:val="009208E1"/>
    <w:rsid w:val="0092152C"/>
    <w:rsid w:val="00923EDD"/>
    <w:rsid w:val="009247FD"/>
    <w:rsid w:val="00925657"/>
    <w:rsid w:val="00925669"/>
    <w:rsid w:val="00926786"/>
    <w:rsid w:val="009276E3"/>
    <w:rsid w:val="009305A2"/>
    <w:rsid w:val="0093094D"/>
    <w:rsid w:val="00932231"/>
    <w:rsid w:val="00932803"/>
    <w:rsid w:val="00935448"/>
    <w:rsid w:val="00935E30"/>
    <w:rsid w:val="00936551"/>
    <w:rsid w:val="00936B71"/>
    <w:rsid w:val="00937918"/>
    <w:rsid w:val="009400F8"/>
    <w:rsid w:val="009407EB"/>
    <w:rsid w:val="009417DA"/>
    <w:rsid w:val="009423D0"/>
    <w:rsid w:val="00943264"/>
    <w:rsid w:val="00943EAF"/>
    <w:rsid w:val="0094407B"/>
    <w:rsid w:val="00944227"/>
    <w:rsid w:val="0094430B"/>
    <w:rsid w:val="00944910"/>
    <w:rsid w:val="00945321"/>
    <w:rsid w:val="009461C1"/>
    <w:rsid w:val="00947842"/>
    <w:rsid w:val="00947F37"/>
    <w:rsid w:val="0095003A"/>
    <w:rsid w:val="00950AB1"/>
    <w:rsid w:val="0095127A"/>
    <w:rsid w:val="009516BB"/>
    <w:rsid w:val="00951CB8"/>
    <w:rsid w:val="00952800"/>
    <w:rsid w:val="00952D8A"/>
    <w:rsid w:val="00953F7A"/>
    <w:rsid w:val="0095445E"/>
    <w:rsid w:val="00954F1C"/>
    <w:rsid w:val="00955F70"/>
    <w:rsid w:val="0095621F"/>
    <w:rsid w:val="00956727"/>
    <w:rsid w:val="00956EB0"/>
    <w:rsid w:val="00961E92"/>
    <w:rsid w:val="009620C2"/>
    <w:rsid w:val="009636B9"/>
    <w:rsid w:val="00964024"/>
    <w:rsid w:val="009648B0"/>
    <w:rsid w:val="00965212"/>
    <w:rsid w:val="00965F3C"/>
    <w:rsid w:val="00966E67"/>
    <w:rsid w:val="00966F98"/>
    <w:rsid w:val="00967BB3"/>
    <w:rsid w:val="009709EC"/>
    <w:rsid w:val="00970C10"/>
    <w:rsid w:val="00971FA8"/>
    <w:rsid w:val="00975035"/>
    <w:rsid w:val="009755FB"/>
    <w:rsid w:val="00975D18"/>
    <w:rsid w:val="00977D90"/>
    <w:rsid w:val="00981608"/>
    <w:rsid w:val="00982302"/>
    <w:rsid w:val="00982710"/>
    <w:rsid w:val="00982E77"/>
    <w:rsid w:val="00983644"/>
    <w:rsid w:val="0098412C"/>
    <w:rsid w:val="00984E92"/>
    <w:rsid w:val="00985495"/>
    <w:rsid w:val="0098575E"/>
    <w:rsid w:val="0098616C"/>
    <w:rsid w:val="00986943"/>
    <w:rsid w:val="00986EB4"/>
    <w:rsid w:val="00987A71"/>
    <w:rsid w:val="009909EC"/>
    <w:rsid w:val="00992527"/>
    <w:rsid w:val="00992E55"/>
    <w:rsid w:val="00993E2A"/>
    <w:rsid w:val="00995385"/>
    <w:rsid w:val="0099554E"/>
    <w:rsid w:val="00995F7D"/>
    <w:rsid w:val="009967AC"/>
    <w:rsid w:val="00996C65"/>
    <w:rsid w:val="009974ED"/>
    <w:rsid w:val="00997C33"/>
    <w:rsid w:val="009A05CC"/>
    <w:rsid w:val="009A095E"/>
    <w:rsid w:val="009A2509"/>
    <w:rsid w:val="009A5700"/>
    <w:rsid w:val="009A6474"/>
    <w:rsid w:val="009A6911"/>
    <w:rsid w:val="009A698E"/>
    <w:rsid w:val="009B0054"/>
    <w:rsid w:val="009B0691"/>
    <w:rsid w:val="009B1978"/>
    <w:rsid w:val="009B1AFD"/>
    <w:rsid w:val="009B1DED"/>
    <w:rsid w:val="009B256A"/>
    <w:rsid w:val="009B2CC8"/>
    <w:rsid w:val="009B3155"/>
    <w:rsid w:val="009B3B0D"/>
    <w:rsid w:val="009B3B10"/>
    <w:rsid w:val="009B5F8B"/>
    <w:rsid w:val="009B6744"/>
    <w:rsid w:val="009B76A6"/>
    <w:rsid w:val="009B7B58"/>
    <w:rsid w:val="009B7E97"/>
    <w:rsid w:val="009C0622"/>
    <w:rsid w:val="009C067A"/>
    <w:rsid w:val="009C0883"/>
    <w:rsid w:val="009C2B74"/>
    <w:rsid w:val="009C49D6"/>
    <w:rsid w:val="009C5935"/>
    <w:rsid w:val="009C6C43"/>
    <w:rsid w:val="009C79B5"/>
    <w:rsid w:val="009C7A9D"/>
    <w:rsid w:val="009C7F07"/>
    <w:rsid w:val="009D08A3"/>
    <w:rsid w:val="009D1691"/>
    <w:rsid w:val="009D1C42"/>
    <w:rsid w:val="009D24A7"/>
    <w:rsid w:val="009D24C2"/>
    <w:rsid w:val="009D2BC6"/>
    <w:rsid w:val="009D4494"/>
    <w:rsid w:val="009D4706"/>
    <w:rsid w:val="009D49C8"/>
    <w:rsid w:val="009D511C"/>
    <w:rsid w:val="009D5C1D"/>
    <w:rsid w:val="009D5D76"/>
    <w:rsid w:val="009D6EFA"/>
    <w:rsid w:val="009D75BE"/>
    <w:rsid w:val="009D7A58"/>
    <w:rsid w:val="009D7AAA"/>
    <w:rsid w:val="009E077F"/>
    <w:rsid w:val="009E0A55"/>
    <w:rsid w:val="009E24A5"/>
    <w:rsid w:val="009E2A8D"/>
    <w:rsid w:val="009E39AB"/>
    <w:rsid w:val="009E3C1D"/>
    <w:rsid w:val="009E504A"/>
    <w:rsid w:val="009E591A"/>
    <w:rsid w:val="009E5D19"/>
    <w:rsid w:val="009E7118"/>
    <w:rsid w:val="009E76F9"/>
    <w:rsid w:val="009E7703"/>
    <w:rsid w:val="009F1001"/>
    <w:rsid w:val="009F113A"/>
    <w:rsid w:val="009F11A6"/>
    <w:rsid w:val="009F2DF2"/>
    <w:rsid w:val="009F37D6"/>
    <w:rsid w:val="009F3C24"/>
    <w:rsid w:val="009F464C"/>
    <w:rsid w:val="009F4688"/>
    <w:rsid w:val="009F5C0E"/>
    <w:rsid w:val="009F6BB7"/>
    <w:rsid w:val="009F7639"/>
    <w:rsid w:val="00A005FF"/>
    <w:rsid w:val="00A00764"/>
    <w:rsid w:val="00A013B7"/>
    <w:rsid w:val="00A025AF"/>
    <w:rsid w:val="00A02981"/>
    <w:rsid w:val="00A03227"/>
    <w:rsid w:val="00A03456"/>
    <w:rsid w:val="00A0363E"/>
    <w:rsid w:val="00A04839"/>
    <w:rsid w:val="00A05688"/>
    <w:rsid w:val="00A05A85"/>
    <w:rsid w:val="00A05C45"/>
    <w:rsid w:val="00A07349"/>
    <w:rsid w:val="00A07490"/>
    <w:rsid w:val="00A07F1E"/>
    <w:rsid w:val="00A12D51"/>
    <w:rsid w:val="00A13258"/>
    <w:rsid w:val="00A138B0"/>
    <w:rsid w:val="00A148F0"/>
    <w:rsid w:val="00A15631"/>
    <w:rsid w:val="00A15F44"/>
    <w:rsid w:val="00A16C70"/>
    <w:rsid w:val="00A17C78"/>
    <w:rsid w:val="00A20DC7"/>
    <w:rsid w:val="00A21383"/>
    <w:rsid w:val="00A21801"/>
    <w:rsid w:val="00A22A18"/>
    <w:rsid w:val="00A23C7C"/>
    <w:rsid w:val="00A241D9"/>
    <w:rsid w:val="00A25A38"/>
    <w:rsid w:val="00A25D0B"/>
    <w:rsid w:val="00A25D0D"/>
    <w:rsid w:val="00A2623E"/>
    <w:rsid w:val="00A26E79"/>
    <w:rsid w:val="00A31944"/>
    <w:rsid w:val="00A31965"/>
    <w:rsid w:val="00A31D7A"/>
    <w:rsid w:val="00A32154"/>
    <w:rsid w:val="00A323F5"/>
    <w:rsid w:val="00A32410"/>
    <w:rsid w:val="00A32809"/>
    <w:rsid w:val="00A341D5"/>
    <w:rsid w:val="00A3425C"/>
    <w:rsid w:val="00A3529E"/>
    <w:rsid w:val="00A35A2B"/>
    <w:rsid w:val="00A35BEB"/>
    <w:rsid w:val="00A35CD8"/>
    <w:rsid w:val="00A366F5"/>
    <w:rsid w:val="00A3765D"/>
    <w:rsid w:val="00A41EE1"/>
    <w:rsid w:val="00A422D1"/>
    <w:rsid w:val="00A42857"/>
    <w:rsid w:val="00A42BB1"/>
    <w:rsid w:val="00A4356D"/>
    <w:rsid w:val="00A4420B"/>
    <w:rsid w:val="00A44979"/>
    <w:rsid w:val="00A45448"/>
    <w:rsid w:val="00A45A83"/>
    <w:rsid w:val="00A45AC3"/>
    <w:rsid w:val="00A45CD3"/>
    <w:rsid w:val="00A4659B"/>
    <w:rsid w:val="00A467CB"/>
    <w:rsid w:val="00A47378"/>
    <w:rsid w:val="00A47FD9"/>
    <w:rsid w:val="00A50A09"/>
    <w:rsid w:val="00A51CA3"/>
    <w:rsid w:val="00A51EA9"/>
    <w:rsid w:val="00A53955"/>
    <w:rsid w:val="00A55754"/>
    <w:rsid w:val="00A567DD"/>
    <w:rsid w:val="00A57077"/>
    <w:rsid w:val="00A60709"/>
    <w:rsid w:val="00A60F5E"/>
    <w:rsid w:val="00A6102B"/>
    <w:rsid w:val="00A61865"/>
    <w:rsid w:val="00A624CE"/>
    <w:rsid w:val="00A62809"/>
    <w:rsid w:val="00A63278"/>
    <w:rsid w:val="00A6341E"/>
    <w:rsid w:val="00A63631"/>
    <w:rsid w:val="00A64B75"/>
    <w:rsid w:val="00A64D2F"/>
    <w:rsid w:val="00A64EF9"/>
    <w:rsid w:val="00A65EC7"/>
    <w:rsid w:val="00A66975"/>
    <w:rsid w:val="00A66C3D"/>
    <w:rsid w:val="00A67710"/>
    <w:rsid w:val="00A70F3B"/>
    <w:rsid w:val="00A71E3E"/>
    <w:rsid w:val="00A763E4"/>
    <w:rsid w:val="00A764A4"/>
    <w:rsid w:val="00A77C47"/>
    <w:rsid w:val="00A77F4F"/>
    <w:rsid w:val="00A81652"/>
    <w:rsid w:val="00A81830"/>
    <w:rsid w:val="00A824E9"/>
    <w:rsid w:val="00A8253C"/>
    <w:rsid w:val="00A825A6"/>
    <w:rsid w:val="00A8309E"/>
    <w:rsid w:val="00A8526F"/>
    <w:rsid w:val="00A85FA4"/>
    <w:rsid w:val="00A86971"/>
    <w:rsid w:val="00A873FB"/>
    <w:rsid w:val="00A87442"/>
    <w:rsid w:val="00A87765"/>
    <w:rsid w:val="00A877CF"/>
    <w:rsid w:val="00A90892"/>
    <w:rsid w:val="00A91644"/>
    <w:rsid w:val="00A9214B"/>
    <w:rsid w:val="00A93416"/>
    <w:rsid w:val="00A93E82"/>
    <w:rsid w:val="00A94DE1"/>
    <w:rsid w:val="00A95361"/>
    <w:rsid w:val="00A95A28"/>
    <w:rsid w:val="00A96021"/>
    <w:rsid w:val="00A9671E"/>
    <w:rsid w:val="00A96834"/>
    <w:rsid w:val="00AA0077"/>
    <w:rsid w:val="00AA22EA"/>
    <w:rsid w:val="00AA2706"/>
    <w:rsid w:val="00AA2B9B"/>
    <w:rsid w:val="00AA2E79"/>
    <w:rsid w:val="00AA3C74"/>
    <w:rsid w:val="00AA3ECB"/>
    <w:rsid w:val="00AA3F37"/>
    <w:rsid w:val="00AA5F0F"/>
    <w:rsid w:val="00AA6402"/>
    <w:rsid w:val="00AA678D"/>
    <w:rsid w:val="00AA750E"/>
    <w:rsid w:val="00AA7A7D"/>
    <w:rsid w:val="00AB18E0"/>
    <w:rsid w:val="00AB32F9"/>
    <w:rsid w:val="00AB3A90"/>
    <w:rsid w:val="00AB4EEC"/>
    <w:rsid w:val="00AB5443"/>
    <w:rsid w:val="00AB5C45"/>
    <w:rsid w:val="00AB692D"/>
    <w:rsid w:val="00AB6A31"/>
    <w:rsid w:val="00AB71AD"/>
    <w:rsid w:val="00AB721E"/>
    <w:rsid w:val="00AC02E2"/>
    <w:rsid w:val="00AC4AFD"/>
    <w:rsid w:val="00AC4CDD"/>
    <w:rsid w:val="00AC4FBD"/>
    <w:rsid w:val="00AC672A"/>
    <w:rsid w:val="00AC6FF4"/>
    <w:rsid w:val="00AC7E23"/>
    <w:rsid w:val="00AD0781"/>
    <w:rsid w:val="00AD1190"/>
    <w:rsid w:val="00AD2272"/>
    <w:rsid w:val="00AD2679"/>
    <w:rsid w:val="00AD2C64"/>
    <w:rsid w:val="00AD6427"/>
    <w:rsid w:val="00AD70A7"/>
    <w:rsid w:val="00AD7301"/>
    <w:rsid w:val="00AD7D58"/>
    <w:rsid w:val="00AE21B1"/>
    <w:rsid w:val="00AE25E2"/>
    <w:rsid w:val="00AE28D6"/>
    <w:rsid w:val="00AE38B1"/>
    <w:rsid w:val="00AE3CF5"/>
    <w:rsid w:val="00AE3DB7"/>
    <w:rsid w:val="00AE41B1"/>
    <w:rsid w:val="00AE43F1"/>
    <w:rsid w:val="00AE59EC"/>
    <w:rsid w:val="00AE7033"/>
    <w:rsid w:val="00AE7BE3"/>
    <w:rsid w:val="00AE7CCD"/>
    <w:rsid w:val="00AF01B5"/>
    <w:rsid w:val="00AF0A33"/>
    <w:rsid w:val="00AF0B0A"/>
    <w:rsid w:val="00AF1756"/>
    <w:rsid w:val="00AF184B"/>
    <w:rsid w:val="00AF18E2"/>
    <w:rsid w:val="00AF1DE8"/>
    <w:rsid w:val="00AF4077"/>
    <w:rsid w:val="00AF444A"/>
    <w:rsid w:val="00AF48C5"/>
    <w:rsid w:val="00AF5309"/>
    <w:rsid w:val="00AF5DBA"/>
    <w:rsid w:val="00AF600B"/>
    <w:rsid w:val="00AF75C5"/>
    <w:rsid w:val="00B000C4"/>
    <w:rsid w:val="00B00CF6"/>
    <w:rsid w:val="00B01003"/>
    <w:rsid w:val="00B013BC"/>
    <w:rsid w:val="00B0367F"/>
    <w:rsid w:val="00B03B0C"/>
    <w:rsid w:val="00B04037"/>
    <w:rsid w:val="00B0458D"/>
    <w:rsid w:val="00B05F0B"/>
    <w:rsid w:val="00B062CE"/>
    <w:rsid w:val="00B0632F"/>
    <w:rsid w:val="00B07D95"/>
    <w:rsid w:val="00B105DF"/>
    <w:rsid w:val="00B12965"/>
    <w:rsid w:val="00B12990"/>
    <w:rsid w:val="00B12FC2"/>
    <w:rsid w:val="00B13A1D"/>
    <w:rsid w:val="00B14F6B"/>
    <w:rsid w:val="00B15346"/>
    <w:rsid w:val="00B17D0C"/>
    <w:rsid w:val="00B201D9"/>
    <w:rsid w:val="00B20C1E"/>
    <w:rsid w:val="00B21047"/>
    <w:rsid w:val="00B229C5"/>
    <w:rsid w:val="00B241AA"/>
    <w:rsid w:val="00B25A95"/>
    <w:rsid w:val="00B26BA6"/>
    <w:rsid w:val="00B30191"/>
    <w:rsid w:val="00B30502"/>
    <w:rsid w:val="00B30712"/>
    <w:rsid w:val="00B30D7C"/>
    <w:rsid w:val="00B312F9"/>
    <w:rsid w:val="00B314EC"/>
    <w:rsid w:val="00B31731"/>
    <w:rsid w:val="00B31E56"/>
    <w:rsid w:val="00B3320C"/>
    <w:rsid w:val="00B337E7"/>
    <w:rsid w:val="00B33D39"/>
    <w:rsid w:val="00B33DC7"/>
    <w:rsid w:val="00B33DE7"/>
    <w:rsid w:val="00B34346"/>
    <w:rsid w:val="00B34445"/>
    <w:rsid w:val="00B34500"/>
    <w:rsid w:val="00B34584"/>
    <w:rsid w:val="00B34839"/>
    <w:rsid w:val="00B36009"/>
    <w:rsid w:val="00B36A34"/>
    <w:rsid w:val="00B379E5"/>
    <w:rsid w:val="00B40064"/>
    <w:rsid w:val="00B403E9"/>
    <w:rsid w:val="00B40E4B"/>
    <w:rsid w:val="00B41CF7"/>
    <w:rsid w:val="00B4264A"/>
    <w:rsid w:val="00B43CAC"/>
    <w:rsid w:val="00B44282"/>
    <w:rsid w:val="00B44CB2"/>
    <w:rsid w:val="00B47A8C"/>
    <w:rsid w:val="00B514AF"/>
    <w:rsid w:val="00B51EAF"/>
    <w:rsid w:val="00B52154"/>
    <w:rsid w:val="00B52ABB"/>
    <w:rsid w:val="00B52CC0"/>
    <w:rsid w:val="00B54059"/>
    <w:rsid w:val="00B56E7E"/>
    <w:rsid w:val="00B60408"/>
    <w:rsid w:val="00B60582"/>
    <w:rsid w:val="00B61012"/>
    <w:rsid w:val="00B6126B"/>
    <w:rsid w:val="00B61CB9"/>
    <w:rsid w:val="00B626A1"/>
    <w:rsid w:val="00B62DAC"/>
    <w:rsid w:val="00B634CB"/>
    <w:rsid w:val="00B64783"/>
    <w:rsid w:val="00B6497D"/>
    <w:rsid w:val="00B6599A"/>
    <w:rsid w:val="00B67398"/>
    <w:rsid w:val="00B67625"/>
    <w:rsid w:val="00B67E42"/>
    <w:rsid w:val="00B70675"/>
    <w:rsid w:val="00B70A5F"/>
    <w:rsid w:val="00B71176"/>
    <w:rsid w:val="00B71D0D"/>
    <w:rsid w:val="00B71F72"/>
    <w:rsid w:val="00B72895"/>
    <w:rsid w:val="00B73D89"/>
    <w:rsid w:val="00B74076"/>
    <w:rsid w:val="00B742C0"/>
    <w:rsid w:val="00B74385"/>
    <w:rsid w:val="00B755CB"/>
    <w:rsid w:val="00B75AE9"/>
    <w:rsid w:val="00B76006"/>
    <w:rsid w:val="00B76057"/>
    <w:rsid w:val="00B80DFB"/>
    <w:rsid w:val="00B80FA8"/>
    <w:rsid w:val="00B81406"/>
    <w:rsid w:val="00B81951"/>
    <w:rsid w:val="00B82100"/>
    <w:rsid w:val="00B83F30"/>
    <w:rsid w:val="00B842C0"/>
    <w:rsid w:val="00B842CA"/>
    <w:rsid w:val="00B850E5"/>
    <w:rsid w:val="00B85EBE"/>
    <w:rsid w:val="00B866E8"/>
    <w:rsid w:val="00B8678B"/>
    <w:rsid w:val="00B87905"/>
    <w:rsid w:val="00B87D40"/>
    <w:rsid w:val="00B91E31"/>
    <w:rsid w:val="00B9389B"/>
    <w:rsid w:val="00B939D8"/>
    <w:rsid w:val="00B93BDC"/>
    <w:rsid w:val="00B93EDD"/>
    <w:rsid w:val="00B942BB"/>
    <w:rsid w:val="00B94E3D"/>
    <w:rsid w:val="00B962A4"/>
    <w:rsid w:val="00B967BC"/>
    <w:rsid w:val="00B96819"/>
    <w:rsid w:val="00B96B75"/>
    <w:rsid w:val="00B96E0F"/>
    <w:rsid w:val="00B9757E"/>
    <w:rsid w:val="00B97F52"/>
    <w:rsid w:val="00BA0657"/>
    <w:rsid w:val="00BA0F35"/>
    <w:rsid w:val="00BA1E80"/>
    <w:rsid w:val="00BA1F70"/>
    <w:rsid w:val="00BA1F88"/>
    <w:rsid w:val="00BA381D"/>
    <w:rsid w:val="00BA4C5B"/>
    <w:rsid w:val="00BA5832"/>
    <w:rsid w:val="00BA5F1D"/>
    <w:rsid w:val="00BA7FF2"/>
    <w:rsid w:val="00BB138B"/>
    <w:rsid w:val="00BB14BE"/>
    <w:rsid w:val="00BB15B2"/>
    <w:rsid w:val="00BB1BD4"/>
    <w:rsid w:val="00BB233F"/>
    <w:rsid w:val="00BB24F4"/>
    <w:rsid w:val="00BB2AE1"/>
    <w:rsid w:val="00BB3321"/>
    <w:rsid w:val="00BB3D0A"/>
    <w:rsid w:val="00BB57A9"/>
    <w:rsid w:val="00BB5D07"/>
    <w:rsid w:val="00BB6522"/>
    <w:rsid w:val="00BC10BC"/>
    <w:rsid w:val="00BC18B0"/>
    <w:rsid w:val="00BC2B20"/>
    <w:rsid w:val="00BC4279"/>
    <w:rsid w:val="00BC4570"/>
    <w:rsid w:val="00BC47A6"/>
    <w:rsid w:val="00BC4FB3"/>
    <w:rsid w:val="00BC5451"/>
    <w:rsid w:val="00BC574E"/>
    <w:rsid w:val="00BC70D9"/>
    <w:rsid w:val="00BC7221"/>
    <w:rsid w:val="00BD0253"/>
    <w:rsid w:val="00BD03EF"/>
    <w:rsid w:val="00BD1359"/>
    <w:rsid w:val="00BD14CA"/>
    <w:rsid w:val="00BD1752"/>
    <w:rsid w:val="00BD254A"/>
    <w:rsid w:val="00BD28FD"/>
    <w:rsid w:val="00BD2B37"/>
    <w:rsid w:val="00BD3B68"/>
    <w:rsid w:val="00BD4434"/>
    <w:rsid w:val="00BD55FB"/>
    <w:rsid w:val="00BD6334"/>
    <w:rsid w:val="00BD7A8F"/>
    <w:rsid w:val="00BD7CE7"/>
    <w:rsid w:val="00BE1E1B"/>
    <w:rsid w:val="00BE1F66"/>
    <w:rsid w:val="00BE2844"/>
    <w:rsid w:val="00BE35DC"/>
    <w:rsid w:val="00BE3F5F"/>
    <w:rsid w:val="00BE5242"/>
    <w:rsid w:val="00BE592D"/>
    <w:rsid w:val="00BE6168"/>
    <w:rsid w:val="00BE63CC"/>
    <w:rsid w:val="00BE6C2B"/>
    <w:rsid w:val="00BE7593"/>
    <w:rsid w:val="00BE76E4"/>
    <w:rsid w:val="00BF0948"/>
    <w:rsid w:val="00BF1521"/>
    <w:rsid w:val="00BF3537"/>
    <w:rsid w:val="00BF4438"/>
    <w:rsid w:val="00BF59F4"/>
    <w:rsid w:val="00BF6B3E"/>
    <w:rsid w:val="00BF7D1C"/>
    <w:rsid w:val="00BF7F7D"/>
    <w:rsid w:val="00C0001B"/>
    <w:rsid w:val="00C00BA2"/>
    <w:rsid w:val="00C0186D"/>
    <w:rsid w:val="00C01B7D"/>
    <w:rsid w:val="00C02724"/>
    <w:rsid w:val="00C03C27"/>
    <w:rsid w:val="00C04666"/>
    <w:rsid w:val="00C0522C"/>
    <w:rsid w:val="00C071E6"/>
    <w:rsid w:val="00C106D8"/>
    <w:rsid w:val="00C111CD"/>
    <w:rsid w:val="00C11967"/>
    <w:rsid w:val="00C11FB2"/>
    <w:rsid w:val="00C120C2"/>
    <w:rsid w:val="00C12104"/>
    <w:rsid w:val="00C12205"/>
    <w:rsid w:val="00C12519"/>
    <w:rsid w:val="00C12BAF"/>
    <w:rsid w:val="00C13648"/>
    <w:rsid w:val="00C14D25"/>
    <w:rsid w:val="00C15484"/>
    <w:rsid w:val="00C1622B"/>
    <w:rsid w:val="00C16B5D"/>
    <w:rsid w:val="00C171E8"/>
    <w:rsid w:val="00C2065B"/>
    <w:rsid w:val="00C20EB8"/>
    <w:rsid w:val="00C23395"/>
    <w:rsid w:val="00C23EA4"/>
    <w:rsid w:val="00C24026"/>
    <w:rsid w:val="00C24BA6"/>
    <w:rsid w:val="00C24DD8"/>
    <w:rsid w:val="00C26BB0"/>
    <w:rsid w:val="00C30751"/>
    <w:rsid w:val="00C30887"/>
    <w:rsid w:val="00C31583"/>
    <w:rsid w:val="00C356CC"/>
    <w:rsid w:val="00C35B4A"/>
    <w:rsid w:val="00C35EF6"/>
    <w:rsid w:val="00C3622C"/>
    <w:rsid w:val="00C36518"/>
    <w:rsid w:val="00C36C0A"/>
    <w:rsid w:val="00C375E7"/>
    <w:rsid w:val="00C37C00"/>
    <w:rsid w:val="00C41258"/>
    <w:rsid w:val="00C41390"/>
    <w:rsid w:val="00C415C2"/>
    <w:rsid w:val="00C42210"/>
    <w:rsid w:val="00C428DF"/>
    <w:rsid w:val="00C44206"/>
    <w:rsid w:val="00C44B09"/>
    <w:rsid w:val="00C456FE"/>
    <w:rsid w:val="00C468B4"/>
    <w:rsid w:val="00C46F92"/>
    <w:rsid w:val="00C47877"/>
    <w:rsid w:val="00C50A38"/>
    <w:rsid w:val="00C5159A"/>
    <w:rsid w:val="00C523CA"/>
    <w:rsid w:val="00C52E56"/>
    <w:rsid w:val="00C534AA"/>
    <w:rsid w:val="00C53A85"/>
    <w:rsid w:val="00C53C48"/>
    <w:rsid w:val="00C53E8C"/>
    <w:rsid w:val="00C554B9"/>
    <w:rsid w:val="00C55EE1"/>
    <w:rsid w:val="00C56831"/>
    <w:rsid w:val="00C5797F"/>
    <w:rsid w:val="00C6053E"/>
    <w:rsid w:val="00C613A1"/>
    <w:rsid w:val="00C62154"/>
    <w:rsid w:val="00C6221B"/>
    <w:rsid w:val="00C626AD"/>
    <w:rsid w:val="00C627AC"/>
    <w:rsid w:val="00C63F6C"/>
    <w:rsid w:val="00C640E8"/>
    <w:rsid w:val="00C6433D"/>
    <w:rsid w:val="00C6510F"/>
    <w:rsid w:val="00C6579D"/>
    <w:rsid w:val="00C702CD"/>
    <w:rsid w:val="00C707C5"/>
    <w:rsid w:val="00C72C5B"/>
    <w:rsid w:val="00C72D84"/>
    <w:rsid w:val="00C7305B"/>
    <w:rsid w:val="00C7477D"/>
    <w:rsid w:val="00C74B13"/>
    <w:rsid w:val="00C7529D"/>
    <w:rsid w:val="00C7624F"/>
    <w:rsid w:val="00C77BAE"/>
    <w:rsid w:val="00C80E17"/>
    <w:rsid w:val="00C8142C"/>
    <w:rsid w:val="00C82027"/>
    <w:rsid w:val="00C82315"/>
    <w:rsid w:val="00C828A2"/>
    <w:rsid w:val="00C8443A"/>
    <w:rsid w:val="00C846B9"/>
    <w:rsid w:val="00C848D1"/>
    <w:rsid w:val="00C8745B"/>
    <w:rsid w:val="00C87704"/>
    <w:rsid w:val="00C87EB8"/>
    <w:rsid w:val="00C901E2"/>
    <w:rsid w:val="00C907DA"/>
    <w:rsid w:val="00C910CC"/>
    <w:rsid w:val="00C9301D"/>
    <w:rsid w:val="00C93BE6"/>
    <w:rsid w:val="00C94090"/>
    <w:rsid w:val="00C94AEE"/>
    <w:rsid w:val="00C94C1E"/>
    <w:rsid w:val="00C95158"/>
    <w:rsid w:val="00C95605"/>
    <w:rsid w:val="00C95746"/>
    <w:rsid w:val="00CA04D6"/>
    <w:rsid w:val="00CA0544"/>
    <w:rsid w:val="00CA1A38"/>
    <w:rsid w:val="00CA347F"/>
    <w:rsid w:val="00CA3785"/>
    <w:rsid w:val="00CA3ACE"/>
    <w:rsid w:val="00CA3E66"/>
    <w:rsid w:val="00CA5E72"/>
    <w:rsid w:val="00CA6262"/>
    <w:rsid w:val="00CA6F74"/>
    <w:rsid w:val="00CA6FF8"/>
    <w:rsid w:val="00CB0E5D"/>
    <w:rsid w:val="00CB1329"/>
    <w:rsid w:val="00CB1761"/>
    <w:rsid w:val="00CB3B0D"/>
    <w:rsid w:val="00CB3F38"/>
    <w:rsid w:val="00CB409F"/>
    <w:rsid w:val="00CB4C65"/>
    <w:rsid w:val="00CB500D"/>
    <w:rsid w:val="00CB5E3A"/>
    <w:rsid w:val="00CB6367"/>
    <w:rsid w:val="00CB7003"/>
    <w:rsid w:val="00CB7203"/>
    <w:rsid w:val="00CB7392"/>
    <w:rsid w:val="00CB7DAF"/>
    <w:rsid w:val="00CC01BD"/>
    <w:rsid w:val="00CC1935"/>
    <w:rsid w:val="00CC240E"/>
    <w:rsid w:val="00CC2591"/>
    <w:rsid w:val="00CC293B"/>
    <w:rsid w:val="00CC3A50"/>
    <w:rsid w:val="00CC5821"/>
    <w:rsid w:val="00CC5D89"/>
    <w:rsid w:val="00CD05CF"/>
    <w:rsid w:val="00CD121F"/>
    <w:rsid w:val="00CD1437"/>
    <w:rsid w:val="00CD1999"/>
    <w:rsid w:val="00CD3266"/>
    <w:rsid w:val="00CD3D53"/>
    <w:rsid w:val="00CD4D39"/>
    <w:rsid w:val="00CD64AA"/>
    <w:rsid w:val="00CD7909"/>
    <w:rsid w:val="00CE0737"/>
    <w:rsid w:val="00CE0A4C"/>
    <w:rsid w:val="00CE0EC6"/>
    <w:rsid w:val="00CE144D"/>
    <w:rsid w:val="00CE38BD"/>
    <w:rsid w:val="00CE3F59"/>
    <w:rsid w:val="00CE4164"/>
    <w:rsid w:val="00CE4B4D"/>
    <w:rsid w:val="00CE73A6"/>
    <w:rsid w:val="00CE796E"/>
    <w:rsid w:val="00CF026B"/>
    <w:rsid w:val="00CF059F"/>
    <w:rsid w:val="00CF19CC"/>
    <w:rsid w:val="00CF293E"/>
    <w:rsid w:val="00CF2E98"/>
    <w:rsid w:val="00CF3997"/>
    <w:rsid w:val="00CF5877"/>
    <w:rsid w:val="00CF60E4"/>
    <w:rsid w:val="00CF6CE7"/>
    <w:rsid w:val="00CF71EB"/>
    <w:rsid w:val="00CF72FB"/>
    <w:rsid w:val="00D0132A"/>
    <w:rsid w:val="00D02D8A"/>
    <w:rsid w:val="00D02DCF"/>
    <w:rsid w:val="00D033F2"/>
    <w:rsid w:val="00D057CB"/>
    <w:rsid w:val="00D05FB1"/>
    <w:rsid w:val="00D06C8E"/>
    <w:rsid w:val="00D110E9"/>
    <w:rsid w:val="00D115D5"/>
    <w:rsid w:val="00D125CD"/>
    <w:rsid w:val="00D134C0"/>
    <w:rsid w:val="00D137BF"/>
    <w:rsid w:val="00D13A30"/>
    <w:rsid w:val="00D14180"/>
    <w:rsid w:val="00D141D3"/>
    <w:rsid w:val="00D1431E"/>
    <w:rsid w:val="00D145D4"/>
    <w:rsid w:val="00D153D1"/>
    <w:rsid w:val="00D1709F"/>
    <w:rsid w:val="00D172BD"/>
    <w:rsid w:val="00D2028F"/>
    <w:rsid w:val="00D20A24"/>
    <w:rsid w:val="00D20E9C"/>
    <w:rsid w:val="00D216D4"/>
    <w:rsid w:val="00D22067"/>
    <w:rsid w:val="00D22F85"/>
    <w:rsid w:val="00D24828"/>
    <w:rsid w:val="00D2490F"/>
    <w:rsid w:val="00D24F43"/>
    <w:rsid w:val="00D260C1"/>
    <w:rsid w:val="00D2644B"/>
    <w:rsid w:val="00D270A0"/>
    <w:rsid w:val="00D27915"/>
    <w:rsid w:val="00D309C3"/>
    <w:rsid w:val="00D3252E"/>
    <w:rsid w:val="00D33062"/>
    <w:rsid w:val="00D36AC9"/>
    <w:rsid w:val="00D37DA0"/>
    <w:rsid w:val="00D418C6"/>
    <w:rsid w:val="00D428C4"/>
    <w:rsid w:val="00D42EF9"/>
    <w:rsid w:val="00D430ED"/>
    <w:rsid w:val="00D43F5F"/>
    <w:rsid w:val="00D448C2"/>
    <w:rsid w:val="00D44CE3"/>
    <w:rsid w:val="00D45507"/>
    <w:rsid w:val="00D45E65"/>
    <w:rsid w:val="00D47099"/>
    <w:rsid w:val="00D476A4"/>
    <w:rsid w:val="00D47BA1"/>
    <w:rsid w:val="00D500A3"/>
    <w:rsid w:val="00D50B32"/>
    <w:rsid w:val="00D512F3"/>
    <w:rsid w:val="00D51975"/>
    <w:rsid w:val="00D520F6"/>
    <w:rsid w:val="00D52111"/>
    <w:rsid w:val="00D52ABD"/>
    <w:rsid w:val="00D5314B"/>
    <w:rsid w:val="00D53653"/>
    <w:rsid w:val="00D53A9C"/>
    <w:rsid w:val="00D54538"/>
    <w:rsid w:val="00D545BA"/>
    <w:rsid w:val="00D54910"/>
    <w:rsid w:val="00D55014"/>
    <w:rsid w:val="00D55684"/>
    <w:rsid w:val="00D55D31"/>
    <w:rsid w:val="00D55ED5"/>
    <w:rsid w:val="00D5699E"/>
    <w:rsid w:val="00D56B62"/>
    <w:rsid w:val="00D56B9C"/>
    <w:rsid w:val="00D6085C"/>
    <w:rsid w:val="00D611CF"/>
    <w:rsid w:val="00D6135C"/>
    <w:rsid w:val="00D618D1"/>
    <w:rsid w:val="00D61FFE"/>
    <w:rsid w:val="00D6381B"/>
    <w:rsid w:val="00D639B5"/>
    <w:rsid w:val="00D64B87"/>
    <w:rsid w:val="00D64C6A"/>
    <w:rsid w:val="00D66B9F"/>
    <w:rsid w:val="00D67409"/>
    <w:rsid w:val="00D675DD"/>
    <w:rsid w:val="00D678DC"/>
    <w:rsid w:val="00D67A8E"/>
    <w:rsid w:val="00D67BFF"/>
    <w:rsid w:val="00D7055E"/>
    <w:rsid w:val="00D70C48"/>
    <w:rsid w:val="00D70E90"/>
    <w:rsid w:val="00D70F64"/>
    <w:rsid w:val="00D71C90"/>
    <w:rsid w:val="00D725BD"/>
    <w:rsid w:val="00D730C2"/>
    <w:rsid w:val="00D74264"/>
    <w:rsid w:val="00D74833"/>
    <w:rsid w:val="00D74C14"/>
    <w:rsid w:val="00D8033B"/>
    <w:rsid w:val="00D80EA8"/>
    <w:rsid w:val="00D82D9A"/>
    <w:rsid w:val="00D83103"/>
    <w:rsid w:val="00D8340C"/>
    <w:rsid w:val="00D83798"/>
    <w:rsid w:val="00D84588"/>
    <w:rsid w:val="00D864EC"/>
    <w:rsid w:val="00D87947"/>
    <w:rsid w:val="00D87FCD"/>
    <w:rsid w:val="00D90074"/>
    <w:rsid w:val="00D90C35"/>
    <w:rsid w:val="00D912AD"/>
    <w:rsid w:val="00D9191E"/>
    <w:rsid w:val="00D927AB"/>
    <w:rsid w:val="00D92CE0"/>
    <w:rsid w:val="00D92FD8"/>
    <w:rsid w:val="00D93353"/>
    <w:rsid w:val="00D94CBA"/>
    <w:rsid w:val="00D967A9"/>
    <w:rsid w:val="00D96B1C"/>
    <w:rsid w:val="00DA07EF"/>
    <w:rsid w:val="00DA19C9"/>
    <w:rsid w:val="00DA1C05"/>
    <w:rsid w:val="00DA2F0D"/>
    <w:rsid w:val="00DA4531"/>
    <w:rsid w:val="00DA61AC"/>
    <w:rsid w:val="00DA67F8"/>
    <w:rsid w:val="00DA6DAE"/>
    <w:rsid w:val="00DA6F01"/>
    <w:rsid w:val="00DB18B0"/>
    <w:rsid w:val="00DB1E2D"/>
    <w:rsid w:val="00DB31F7"/>
    <w:rsid w:val="00DB3A4F"/>
    <w:rsid w:val="00DB4883"/>
    <w:rsid w:val="00DB590C"/>
    <w:rsid w:val="00DB5B1E"/>
    <w:rsid w:val="00DB629F"/>
    <w:rsid w:val="00DB698F"/>
    <w:rsid w:val="00DB69AC"/>
    <w:rsid w:val="00DB6F16"/>
    <w:rsid w:val="00DB73CA"/>
    <w:rsid w:val="00DB78D8"/>
    <w:rsid w:val="00DC0B24"/>
    <w:rsid w:val="00DC0F31"/>
    <w:rsid w:val="00DC3469"/>
    <w:rsid w:val="00DC35D5"/>
    <w:rsid w:val="00DC3E22"/>
    <w:rsid w:val="00DC51B4"/>
    <w:rsid w:val="00DC5C92"/>
    <w:rsid w:val="00DC5D28"/>
    <w:rsid w:val="00DC6080"/>
    <w:rsid w:val="00DC6131"/>
    <w:rsid w:val="00DC6B08"/>
    <w:rsid w:val="00DC6EF4"/>
    <w:rsid w:val="00DD1B7C"/>
    <w:rsid w:val="00DD1C27"/>
    <w:rsid w:val="00DD27DA"/>
    <w:rsid w:val="00DD301A"/>
    <w:rsid w:val="00DD30F0"/>
    <w:rsid w:val="00DD3672"/>
    <w:rsid w:val="00DD3FDE"/>
    <w:rsid w:val="00DD4578"/>
    <w:rsid w:val="00DD4EFD"/>
    <w:rsid w:val="00DD5F64"/>
    <w:rsid w:val="00DD653C"/>
    <w:rsid w:val="00DD778B"/>
    <w:rsid w:val="00DE0153"/>
    <w:rsid w:val="00DE03CF"/>
    <w:rsid w:val="00DE0C14"/>
    <w:rsid w:val="00DE2842"/>
    <w:rsid w:val="00DE3591"/>
    <w:rsid w:val="00DE55A5"/>
    <w:rsid w:val="00DE58D1"/>
    <w:rsid w:val="00DE6A99"/>
    <w:rsid w:val="00DE7CAF"/>
    <w:rsid w:val="00DF069D"/>
    <w:rsid w:val="00DF07A2"/>
    <w:rsid w:val="00DF299A"/>
    <w:rsid w:val="00DF2B5F"/>
    <w:rsid w:val="00DF4402"/>
    <w:rsid w:val="00DF4B81"/>
    <w:rsid w:val="00DF4BE1"/>
    <w:rsid w:val="00DF5D52"/>
    <w:rsid w:val="00DF6050"/>
    <w:rsid w:val="00DF61D0"/>
    <w:rsid w:val="00DF6A5B"/>
    <w:rsid w:val="00DF6E93"/>
    <w:rsid w:val="00DF6EAF"/>
    <w:rsid w:val="00DF76BF"/>
    <w:rsid w:val="00E00413"/>
    <w:rsid w:val="00E02C65"/>
    <w:rsid w:val="00E055D5"/>
    <w:rsid w:val="00E075E3"/>
    <w:rsid w:val="00E07E2E"/>
    <w:rsid w:val="00E10DDF"/>
    <w:rsid w:val="00E118BA"/>
    <w:rsid w:val="00E12838"/>
    <w:rsid w:val="00E137D0"/>
    <w:rsid w:val="00E13881"/>
    <w:rsid w:val="00E14D7C"/>
    <w:rsid w:val="00E15CE6"/>
    <w:rsid w:val="00E16265"/>
    <w:rsid w:val="00E16CCE"/>
    <w:rsid w:val="00E16E58"/>
    <w:rsid w:val="00E17D81"/>
    <w:rsid w:val="00E17FBA"/>
    <w:rsid w:val="00E203D0"/>
    <w:rsid w:val="00E203EC"/>
    <w:rsid w:val="00E21284"/>
    <w:rsid w:val="00E2145B"/>
    <w:rsid w:val="00E21D4E"/>
    <w:rsid w:val="00E23041"/>
    <w:rsid w:val="00E23CDE"/>
    <w:rsid w:val="00E25FB2"/>
    <w:rsid w:val="00E26D89"/>
    <w:rsid w:val="00E300A8"/>
    <w:rsid w:val="00E300B6"/>
    <w:rsid w:val="00E303EF"/>
    <w:rsid w:val="00E31246"/>
    <w:rsid w:val="00E3257C"/>
    <w:rsid w:val="00E35D0E"/>
    <w:rsid w:val="00E43859"/>
    <w:rsid w:val="00E44B8D"/>
    <w:rsid w:val="00E456B4"/>
    <w:rsid w:val="00E45EB1"/>
    <w:rsid w:val="00E47661"/>
    <w:rsid w:val="00E510FC"/>
    <w:rsid w:val="00E53EDF"/>
    <w:rsid w:val="00E547F6"/>
    <w:rsid w:val="00E54F67"/>
    <w:rsid w:val="00E55075"/>
    <w:rsid w:val="00E558AE"/>
    <w:rsid w:val="00E55E53"/>
    <w:rsid w:val="00E57114"/>
    <w:rsid w:val="00E60DF5"/>
    <w:rsid w:val="00E6276C"/>
    <w:rsid w:val="00E638A1"/>
    <w:rsid w:val="00E63AAE"/>
    <w:rsid w:val="00E63FC0"/>
    <w:rsid w:val="00E6496E"/>
    <w:rsid w:val="00E653FD"/>
    <w:rsid w:val="00E6632C"/>
    <w:rsid w:val="00E675EA"/>
    <w:rsid w:val="00E7010F"/>
    <w:rsid w:val="00E7088D"/>
    <w:rsid w:val="00E7095A"/>
    <w:rsid w:val="00E717B9"/>
    <w:rsid w:val="00E71A66"/>
    <w:rsid w:val="00E7228A"/>
    <w:rsid w:val="00E73E97"/>
    <w:rsid w:val="00E743E8"/>
    <w:rsid w:val="00E74490"/>
    <w:rsid w:val="00E746E1"/>
    <w:rsid w:val="00E74FE0"/>
    <w:rsid w:val="00E756A2"/>
    <w:rsid w:val="00E75F76"/>
    <w:rsid w:val="00E76FCB"/>
    <w:rsid w:val="00E77A40"/>
    <w:rsid w:val="00E77C80"/>
    <w:rsid w:val="00E817E4"/>
    <w:rsid w:val="00E82206"/>
    <w:rsid w:val="00E841B8"/>
    <w:rsid w:val="00E84E6D"/>
    <w:rsid w:val="00E854BF"/>
    <w:rsid w:val="00E857A5"/>
    <w:rsid w:val="00E8613E"/>
    <w:rsid w:val="00E86233"/>
    <w:rsid w:val="00E87D7D"/>
    <w:rsid w:val="00E9024D"/>
    <w:rsid w:val="00E90A02"/>
    <w:rsid w:val="00E90AD2"/>
    <w:rsid w:val="00E920C7"/>
    <w:rsid w:val="00E9289E"/>
    <w:rsid w:val="00E929E8"/>
    <w:rsid w:val="00E930D9"/>
    <w:rsid w:val="00E9313E"/>
    <w:rsid w:val="00E93CEC"/>
    <w:rsid w:val="00E95304"/>
    <w:rsid w:val="00E95D4F"/>
    <w:rsid w:val="00E96666"/>
    <w:rsid w:val="00E966AB"/>
    <w:rsid w:val="00E969A8"/>
    <w:rsid w:val="00E96DBD"/>
    <w:rsid w:val="00EA10EF"/>
    <w:rsid w:val="00EA19A4"/>
    <w:rsid w:val="00EA22EB"/>
    <w:rsid w:val="00EA2A4D"/>
    <w:rsid w:val="00EA3EB7"/>
    <w:rsid w:val="00EA493B"/>
    <w:rsid w:val="00EA4DFB"/>
    <w:rsid w:val="00EA5FFA"/>
    <w:rsid w:val="00EA68DD"/>
    <w:rsid w:val="00EA6F4F"/>
    <w:rsid w:val="00EA7A84"/>
    <w:rsid w:val="00EA7CB8"/>
    <w:rsid w:val="00EB0527"/>
    <w:rsid w:val="00EB05E9"/>
    <w:rsid w:val="00EB09F5"/>
    <w:rsid w:val="00EB1DE4"/>
    <w:rsid w:val="00EB25F1"/>
    <w:rsid w:val="00EB2E9E"/>
    <w:rsid w:val="00EB3903"/>
    <w:rsid w:val="00EB5804"/>
    <w:rsid w:val="00EB594D"/>
    <w:rsid w:val="00EB5CD2"/>
    <w:rsid w:val="00EB630B"/>
    <w:rsid w:val="00EB6A83"/>
    <w:rsid w:val="00EB6FBD"/>
    <w:rsid w:val="00EB7C37"/>
    <w:rsid w:val="00EC0AD2"/>
    <w:rsid w:val="00EC0B55"/>
    <w:rsid w:val="00EC13EB"/>
    <w:rsid w:val="00EC1CDC"/>
    <w:rsid w:val="00EC23C3"/>
    <w:rsid w:val="00EC23DA"/>
    <w:rsid w:val="00EC30CE"/>
    <w:rsid w:val="00EC3449"/>
    <w:rsid w:val="00EC55A3"/>
    <w:rsid w:val="00EC62E7"/>
    <w:rsid w:val="00EC69D8"/>
    <w:rsid w:val="00EC6B64"/>
    <w:rsid w:val="00EC723B"/>
    <w:rsid w:val="00EC779E"/>
    <w:rsid w:val="00EC7884"/>
    <w:rsid w:val="00EC7CAE"/>
    <w:rsid w:val="00EC7FEB"/>
    <w:rsid w:val="00ED028C"/>
    <w:rsid w:val="00ED0525"/>
    <w:rsid w:val="00ED211E"/>
    <w:rsid w:val="00ED2998"/>
    <w:rsid w:val="00ED2F37"/>
    <w:rsid w:val="00ED31C4"/>
    <w:rsid w:val="00ED39AA"/>
    <w:rsid w:val="00ED3F39"/>
    <w:rsid w:val="00ED5028"/>
    <w:rsid w:val="00ED5ACB"/>
    <w:rsid w:val="00ED5B8C"/>
    <w:rsid w:val="00EE0A63"/>
    <w:rsid w:val="00EE172C"/>
    <w:rsid w:val="00EE1978"/>
    <w:rsid w:val="00EE2189"/>
    <w:rsid w:val="00EE2442"/>
    <w:rsid w:val="00EE3845"/>
    <w:rsid w:val="00EE4AA5"/>
    <w:rsid w:val="00EE5404"/>
    <w:rsid w:val="00EE5BBA"/>
    <w:rsid w:val="00EE6CAF"/>
    <w:rsid w:val="00EE6DD7"/>
    <w:rsid w:val="00EF0415"/>
    <w:rsid w:val="00EF0FF0"/>
    <w:rsid w:val="00EF10AE"/>
    <w:rsid w:val="00EF18E0"/>
    <w:rsid w:val="00EF1B1F"/>
    <w:rsid w:val="00EF1DDC"/>
    <w:rsid w:val="00EF29D6"/>
    <w:rsid w:val="00EF31FA"/>
    <w:rsid w:val="00EF34D6"/>
    <w:rsid w:val="00EF4D8C"/>
    <w:rsid w:val="00EF5111"/>
    <w:rsid w:val="00EF5D5C"/>
    <w:rsid w:val="00EF74F0"/>
    <w:rsid w:val="00EF758A"/>
    <w:rsid w:val="00F01ED1"/>
    <w:rsid w:val="00F0214E"/>
    <w:rsid w:val="00F02FE1"/>
    <w:rsid w:val="00F049B6"/>
    <w:rsid w:val="00F058C5"/>
    <w:rsid w:val="00F05ED4"/>
    <w:rsid w:val="00F06196"/>
    <w:rsid w:val="00F0675D"/>
    <w:rsid w:val="00F071D5"/>
    <w:rsid w:val="00F0728A"/>
    <w:rsid w:val="00F0744B"/>
    <w:rsid w:val="00F10531"/>
    <w:rsid w:val="00F12B7F"/>
    <w:rsid w:val="00F13897"/>
    <w:rsid w:val="00F1390A"/>
    <w:rsid w:val="00F1391B"/>
    <w:rsid w:val="00F15753"/>
    <w:rsid w:val="00F15F9B"/>
    <w:rsid w:val="00F16666"/>
    <w:rsid w:val="00F172B5"/>
    <w:rsid w:val="00F20697"/>
    <w:rsid w:val="00F2121E"/>
    <w:rsid w:val="00F21C2D"/>
    <w:rsid w:val="00F22E51"/>
    <w:rsid w:val="00F23E15"/>
    <w:rsid w:val="00F2573A"/>
    <w:rsid w:val="00F25D94"/>
    <w:rsid w:val="00F269D2"/>
    <w:rsid w:val="00F26F76"/>
    <w:rsid w:val="00F30D08"/>
    <w:rsid w:val="00F311E0"/>
    <w:rsid w:val="00F312DF"/>
    <w:rsid w:val="00F32B98"/>
    <w:rsid w:val="00F33D3A"/>
    <w:rsid w:val="00F35AE9"/>
    <w:rsid w:val="00F366A2"/>
    <w:rsid w:val="00F377BA"/>
    <w:rsid w:val="00F37A84"/>
    <w:rsid w:val="00F42B4A"/>
    <w:rsid w:val="00F42D4D"/>
    <w:rsid w:val="00F440A4"/>
    <w:rsid w:val="00F4469D"/>
    <w:rsid w:val="00F44AE2"/>
    <w:rsid w:val="00F45413"/>
    <w:rsid w:val="00F45CE1"/>
    <w:rsid w:val="00F46635"/>
    <w:rsid w:val="00F467A1"/>
    <w:rsid w:val="00F46BA6"/>
    <w:rsid w:val="00F5039C"/>
    <w:rsid w:val="00F51E5D"/>
    <w:rsid w:val="00F541C0"/>
    <w:rsid w:val="00F5439E"/>
    <w:rsid w:val="00F5453C"/>
    <w:rsid w:val="00F5553B"/>
    <w:rsid w:val="00F558A2"/>
    <w:rsid w:val="00F55DBC"/>
    <w:rsid w:val="00F55E48"/>
    <w:rsid w:val="00F55FC3"/>
    <w:rsid w:val="00F6004B"/>
    <w:rsid w:val="00F6195D"/>
    <w:rsid w:val="00F61B35"/>
    <w:rsid w:val="00F621DB"/>
    <w:rsid w:val="00F62BFE"/>
    <w:rsid w:val="00F649BC"/>
    <w:rsid w:val="00F64E80"/>
    <w:rsid w:val="00F65CB5"/>
    <w:rsid w:val="00F65ECB"/>
    <w:rsid w:val="00F66040"/>
    <w:rsid w:val="00F66528"/>
    <w:rsid w:val="00F66E23"/>
    <w:rsid w:val="00F70EDC"/>
    <w:rsid w:val="00F72311"/>
    <w:rsid w:val="00F723BB"/>
    <w:rsid w:val="00F733CB"/>
    <w:rsid w:val="00F73ECD"/>
    <w:rsid w:val="00F740AF"/>
    <w:rsid w:val="00F76FAF"/>
    <w:rsid w:val="00F800BD"/>
    <w:rsid w:val="00F818E1"/>
    <w:rsid w:val="00F823D8"/>
    <w:rsid w:val="00F82596"/>
    <w:rsid w:val="00F82D9A"/>
    <w:rsid w:val="00F84416"/>
    <w:rsid w:val="00F8507D"/>
    <w:rsid w:val="00F8515D"/>
    <w:rsid w:val="00F85233"/>
    <w:rsid w:val="00F85413"/>
    <w:rsid w:val="00F856CF"/>
    <w:rsid w:val="00F85964"/>
    <w:rsid w:val="00F863B8"/>
    <w:rsid w:val="00F8730E"/>
    <w:rsid w:val="00F87341"/>
    <w:rsid w:val="00F87DC8"/>
    <w:rsid w:val="00F91C90"/>
    <w:rsid w:val="00F91EB8"/>
    <w:rsid w:val="00F92293"/>
    <w:rsid w:val="00F93273"/>
    <w:rsid w:val="00F937E6"/>
    <w:rsid w:val="00F938C5"/>
    <w:rsid w:val="00F9400E"/>
    <w:rsid w:val="00F94CBE"/>
    <w:rsid w:val="00F95AD0"/>
    <w:rsid w:val="00F966DC"/>
    <w:rsid w:val="00F96980"/>
    <w:rsid w:val="00F96B2B"/>
    <w:rsid w:val="00F96D1B"/>
    <w:rsid w:val="00F96D60"/>
    <w:rsid w:val="00FA0372"/>
    <w:rsid w:val="00FA069D"/>
    <w:rsid w:val="00FA1AD5"/>
    <w:rsid w:val="00FA2575"/>
    <w:rsid w:val="00FA2610"/>
    <w:rsid w:val="00FA3436"/>
    <w:rsid w:val="00FA3825"/>
    <w:rsid w:val="00FA40EB"/>
    <w:rsid w:val="00FA4B7E"/>
    <w:rsid w:val="00FA5F46"/>
    <w:rsid w:val="00FA65F0"/>
    <w:rsid w:val="00FB03E1"/>
    <w:rsid w:val="00FB0CDC"/>
    <w:rsid w:val="00FB1EBC"/>
    <w:rsid w:val="00FB2201"/>
    <w:rsid w:val="00FB3B81"/>
    <w:rsid w:val="00FB3D6A"/>
    <w:rsid w:val="00FB3DBA"/>
    <w:rsid w:val="00FB45C1"/>
    <w:rsid w:val="00FB48BC"/>
    <w:rsid w:val="00FB5675"/>
    <w:rsid w:val="00FB60F4"/>
    <w:rsid w:val="00FB6A9E"/>
    <w:rsid w:val="00FB77DB"/>
    <w:rsid w:val="00FB7B57"/>
    <w:rsid w:val="00FC11A8"/>
    <w:rsid w:val="00FC1B6F"/>
    <w:rsid w:val="00FC225A"/>
    <w:rsid w:val="00FC2697"/>
    <w:rsid w:val="00FC2D5E"/>
    <w:rsid w:val="00FC2DA8"/>
    <w:rsid w:val="00FC30A5"/>
    <w:rsid w:val="00FC473C"/>
    <w:rsid w:val="00FC478D"/>
    <w:rsid w:val="00FC479C"/>
    <w:rsid w:val="00FC4E8C"/>
    <w:rsid w:val="00FC50C8"/>
    <w:rsid w:val="00FC52E9"/>
    <w:rsid w:val="00FC647B"/>
    <w:rsid w:val="00FC78B9"/>
    <w:rsid w:val="00FC7B4D"/>
    <w:rsid w:val="00FD21D6"/>
    <w:rsid w:val="00FD2511"/>
    <w:rsid w:val="00FD37D1"/>
    <w:rsid w:val="00FD4AB3"/>
    <w:rsid w:val="00FD58EB"/>
    <w:rsid w:val="00FD5954"/>
    <w:rsid w:val="00FD59DF"/>
    <w:rsid w:val="00FD66C6"/>
    <w:rsid w:val="00FD6A8F"/>
    <w:rsid w:val="00FD6AC2"/>
    <w:rsid w:val="00FD71B2"/>
    <w:rsid w:val="00FD7288"/>
    <w:rsid w:val="00FD7700"/>
    <w:rsid w:val="00FE01D8"/>
    <w:rsid w:val="00FE246A"/>
    <w:rsid w:val="00FE36F1"/>
    <w:rsid w:val="00FE3A32"/>
    <w:rsid w:val="00FE45AD"/>
    <w:rsid w:val="00FE4CCE"/>
    <w:rsid w:val="00FE5590"/>
    <w:rsid w:val="00FE5A82"/>
    <w:rsid w:val="00FE65D4"/>
    <w:rsid w:val="00FE7426"/>
    <w:rsid w:val="00FE7C89"/>
    <w:rsid w:val="00FF0389"/>
    <w:rsid w:val="00FF08E1"/>
    <w:rsid w:val="00FF11E8"/>
    <w:rsid w:val="00FF2DCA"/>
    <w:rsid w:val="00FF5E2E"/>
    <w:rsid w:val="00FF671E"/>
    <w:rsid w:val="00FF6EB4"/>
    <w:rsid w:val="00FF7208"/>
    <w:rsid w:val="00FF77C5"/>
    <w:rsid w:val="00FF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EE8F22F"/>
  <w15:docId w15:val="{FE7361D3-31ED-4158-BC67-B4059F2E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675EA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964024"/>
    <w:pPr>
      <w:keepNext/>
      <w:keepLines/>
      <w:pageBreakBefore/>
      <w:numPr>
        <w:numId w:val="13"/>
      </w:numPr>
      <w:spacing w:after="480"/>
      <w:outlineLvl w:val="0"/>
    </w:pPr>
    <w:rPr>
      <w:rFonts w:eastAsiaTheme="min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64024"/>
    <w:pPr>
      <w:keepNext/>
      <w:keepLines/>
      <w:numPr>
        <w:ilvl w:val="1"/>
        <w:numId w:val="13"/>
      </w:numPr>
      <w:spacing w:before="480" w:after="48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15F44"/>
    <w:pPr>
      <w:keepNext/>
      <w:keepLines/>
      <w:numPr>
        <w:ilvl w:val="2"/>
        <w:numId w:val="13"/>
      </w:numPr>
      <w:spacing w:before="480" w:after="480"/>
      <w:ind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0"/>
    <w:link w:val="40"/>
    <w:uiPriority w:val="9"/>
    <w:unhideWhenUsed/>
    <w:qFormat/>
    <w:rsid w:val="00E23041"/>
    <w:pPr>
      <w:keepNext w:val="0"/>
      <w:keepLines w:val="0"/>
      <w:widowControl/>
      <w:numPr>
        <w:ilvl w:val="3"/>
      </w:numPr>
      <w:spacing w:before="0" w:after="0"/>
      <w:outlineLvl w:val="3"/>
    </w:pPr>
    <w:rPr>
      <w:b w:val="0"/>
    </w:rPr>
  </w:style>
  <w:style w:type="paragraph" w:styleId="5">
    <w:name w:val="heading 5"/>
    <w:basedOn w:val="a0"/>
    <w:next w:val="a0"/>
    <w:link w:val="50"/>
    <w:uiPriority w:val="9"/>
    <w:unhideWhenUsed/>
    <w:qFormat/>
    <w:rsid w:val="0094430B"/>
    <w:pPr>
      <w:keepNext/>
      <w:keepLines/>
      <w:pageBreakBefore/>
      <w:numPr>
        <w:numId w:val="34"/>
      </w:numPr>
      <w:spacing w:after="480"/>
      <w:ind w:left="1247"/>
      <w:jc w:val="center"/>
      <w:outlineLvl w:val="4"/>
    </w:pPr>
    <w:rPr>
      <w:b/>
    </w:rPr>
  </w:style>
  <w:style w:type="paragraph" w:styleId="6">
    <w:name w:val="heading 6"/>
    <w:basedOn w:val="a0"/>
    <w:next w:val="a0"/>
    <w:link w:val="60"/>
    <w:uiPriority w:val="9"/>
    <w:semiHidden/>
    <w:unhideWhenUsed/>
    <w:rsid w:val="00B83F30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83F30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83F30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83F30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64024"/>
    <w:rPr>
      <w:rFonts w:ascii="Times New Roman" w:eastAsiaTheme="min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964024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Рисунок"/>
    <w:basedOn w:val="a0"/>
    <w:next w:val="a0"/>
    <w:link w:val="a5"/>
    <w:qFormat/>
    <w:rsid w:val="008D523E"/>
    <w:pPr>
      <w:keepNext/>
      <w:keepLines/>
      <w:spacing w:before="120" w:after="120" w:line="240" w:lineRule="auto"/>
      <w:ind w:firstLine="0"/>
      <w:jc w:val="center"/>
    </w:pPr>
  </w:style>
  <w:style w:type="paragraph" w:customStyle="1" w:styleId="a6">
    <w:name w:val="Без отступов"/>
    <w:basedOn w:val="a0"/>
    <w:link w:val="a7"/>
    <w:rsid w:val="00EF31FA"/>
    <w:pPr>
      <w:ind w:firstLine="0"/>
    </w:pPr>
    <w:rPr>
      <w:szCs w:val="28"/>
    </w:rPr>
  </w:style>
  <w:style w:type="character" w:customStyle="1" w:styleId="a7">
    <w:name w:val="Без отступов Знак"/>
    <w:basedOn w:val="a1"/>
    <w:link w:val="a6"/>
    <w:rsid w:val="00EF31FA"/>
    <w:rPr>
      <w:rFonts w:ascii="Times New Roman" w:hAnsi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A15F44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8">
    <w:name w:val="Формула"/>
    <w:basedOn w:val="a0"/>
    <w:link w:val="a9"/>
    <w:qFormat/>
    <w:rsid w:val="00EF31FA"/>
    <w:pPr>
      <w:ind w:firstLine="0"/>
      <w:jc w:val="center"/>
    </w:pPr>
    <w:rPr>
      <w:rFonts w:eastAsiaTheme="minorEastAsia" w:cs="Times New Roman"/>
      <w:szCs w:val="28"/>
    </w:rPr>
  </w:style>
  <w:style w:type="character" w:customStyle="1" w:styleId="a9">
    <w:name w:val="Формула Знак"/>
    <w:basedOn w:val="a1"/>
    <w:link w:val="a8"/>
    <w:rsid w:val="00EF31FA"/>
    <w:rPr>
      <w:rFonts w:ascii="Times New Roman" w:eastAsiaTheme="minorEastAsia" w:hAnsi="Times New Roman" w:cs="Times New Roman"/>
      <w:sz w:val="28"/>
      <w:szCs w:val="28"/>
    </w:rPr>
  </w:style>
  <w:style w:type="paragraph" w:styleId="aa">
    <w:name w:val="No Spacing"/>
    <w:uiPriority w:val="1"/>
    <w:qFormat/>
    <w:rsid w:val="00FA4B7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6"/>
    <w:link w:val="ac"/>
    <w:unhideWhenUsed/>
    <w:rsid w:val="002E7B77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586AC4"/>
    <w:rPr>
      <w:rFonts w:ascii="Times New Roman" w:hAnsi="Times New Roman"/>
      <w:sz w:val="28"/>
      <w:szCs w:val="28"/>
    </w:rPr>
  </w:style>
  <w:style w:type="paragraph" w:styleId="ad">
    <w:name w:val="footer"/>
    <w:basedOn w:val="a6"/>
    <w:link w:val="ae"/>
    <w:uiPriority w:val="99"/>
    <w:unhideWhenUsed/>
    <w:rsid w:val="002E7B7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586AC4"/>
    <w:rPr>
      <w:rFonts w:ascii="Times New Roman" w:hAnsi="Times New Roman"/>
      <w:sz w:val="28"/>
      <w:szCs w:val="28"/>
    </w:rPr>
  </w:style>
  <w:style w:type="table" w:styleId="af">
    <w:name w:val="Table Grid"/>
    <w:basedOn w:val="a2"/>
    <w:uiPriority w:val="39"/>
    <w:rsid w:val="008C2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4"/>
    <w:next w:val="a0"/>
    <w:link w:val="af1"/>
    <w:uiPriority w:val="35"/>
    <w:unhideWhenUsed/>
    <w:qFormat/>
    <w:rsid w:val="00340FA2"/>
    <w:pPr>
      <w:keepNext w:val="0"/>
      <w:spacing w:after="480"/>
    </w:pPr>
    <w:rPr>
      <w:iCs/>
      <w:color w:val="000000" w:themeColor="text1"/>
      <w:szCs w:val="18"/>
    </w:rPr>
  </w:style>
  <w:style w:type="character" w:styleId="af2">
    <w:name w:val="Placeholder Text"/>
    <w:basedOn w:val="a1"/>
    <w:uiPriority w:val="99"/>
    <w:semiHidden/>
    <w:rsid w:val="008C2437"/>
    <w:rPr>
      <w:color w:val="808080"/>
    </w:rPr>
  </w:style>
  <w:style w:type="character" w:customStyle="1" w:styleId="40">
    <w:name w:val="Заголовок 4 Знак"/>
    <w:basedOn w:val="a1"/>
    <w:link w:val="4"/>
    <w:uiPriority w:val="9"/>
    <w:rsid w:val="00E23041"/>
    <w:rPr>
      <w:rFonts w:ascii="Times New Roman" w:eastAsiaTheme="majorEastAsia" w:hAnsi="Times New Roman" w:cstheme="majorBidi"/>
      <w:sz w:val="28"/>
      <w:szCs w:val="24"/>
    </w:rPr>
  </w:style>
  <w:style w:type="character" w:customStyle="1" w:styleId="50">
    <w:name w:val="Заголовок 5 Знак"/>
    <w:basedOn w:val="a1"/>
    <w:link w:val="5"/>
    <w:uiPriority w:val="9"/>
    <w:rsid w:val="0094430B"/>
    <w:rPr>
      <w:rFonts w:ascii="Times New Roman" w:hAnsi="Times New Roman"/>
      <w:b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B2643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B2643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B264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B264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f3">
    <w:name w:val="Полужирный"/>
    <w:basedOn w:val="a0"/>
    <w:next w:val="a0"/>
    <w:link w:val="af4"/>
    <w:rsid w:val="000C5D57"/>
    <w:rPr>
      <w:b/>
    </w:rPr>
  </w:style>
  <w:style w:type="paragraph" w:customStyle="1" w:styleId="af5">
    <w:name w:val="Заголовок вне содержания"/>
    <w:basedOn w:val="a0"/>
    <w:next w:val="a0"/>
    <w:link w:val="af6"/>
    <w:rsid w:val="00DD27DA"/>
    <w:pPr>
      <w:spacing w:after="480"/>
      <w:jc w:val="center"/>
    </w:pPr>
    <w:rPr>
      <w:b/>
    </w:rPr>
  </w:style>
  <w:style w:type="character" w:customStyle="1" w:styleId="af4">
    <w:name w:val="Полужирный Знак"/>
    <w:basedOn w:val="a1"/>
    <w:link w:val="af3"/>
    <w:rsid w:val="000C5D57"/>
    <w:rPr>
      <w:rFonts w:ascii="Times New Roman" w:hAnsi="Times New Roman"/>
      <w:b/>
      <w:sz w:val="28"/>
    </w:rPr>
  </w:style>
  <w:style w:type="paragraph" w:customStyle="1" w:styleId="af7">
    <w:name w:val="Без нумерации"/>
    <w:basedOn w:val="1"/>
    <w:next w:val="a0"/>
    <w:link w:val="af8"/>
    <w:qFormat/>
    <w:rsid w:val="00964024"/>
    <w:pPr>
      <w:numPr>
        <w:numId w:val="0"/>
      </w:numPr>
      <w:jc w:val="center"/>
    </w:pPr>
  </w:style>
  <w:style w:type="character" w:customStyle="1" w:styleId="af6">
    <w:name w:val="Заголовок вне содержания Знак"/>
    <w:basedOn w:val="a1"/>
    <w:link w:val="af5"/>
    <w:rsid w:val="00DD27DA"/>
    <w:rPr>
      <w:rFonts w:ascii="Times New Roman" w:hAnsi="Times New Roman"/>
      <w:b/>
      <w:sz w:val="28"/>
    </w:rPr>
  </w:style>
  <w:style w:type="paragraph" w:styleId="af9">
    <w:name w:val="TOC Heading"/>
    <w:basedOn w:val="1"/>
    <w:next w:val="a0"/>
    <w:uiPriority w:val="39"/>
    <w:unhideWhenUsed/>
    <w:qFormat/>
    <w:rsid w:val="00391C96"/>
    <w:pPr>
      <w:pageBreakBefore w:val="0"/>
      <w:numPr>
        <w:numId w:val="0"/>
      </w:numPr>
      <w:ind w:firstLine="851"/>
      <w:jc w:val="left"/>
      <w:outlineLvl w:val="9"/>
    </w:pPr>
    <w:rPr>
      <w:rFonts w:cs="Times New Roman"/>
      <w:color w:val="000000" w:themeColor="text1"/>
      <w:szCs w:val="28"/>
      <w:lang w:eastAsia="ru-RU"/>
    </w:rPr>
  </w:style>
  <w:style w:type="character" w:customStyle="1" w:styleId="af8">
    <w:name w:val="Без нумерации Знак"/>
    <w:basedOn w:val="10"/>
    <w:link w:val="af7"/>
    <w:rsid w:val="00964024"/>
    <w:rPr>
      <w:rFonts w:ascii="Times New Roman" w:eastAsiaTheme="minorEastAsia" w:hAnsi="Times New Roman" w:cstheme="majorBidi"/>
      <w:b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qFormat/>
    <w:rsid w:val="00E969A8"/>
    <w:pPr>
      <w:tabs>
        <w:tab w:val="right" w:leader="dot" w:pos="9356"/>
      </w:tabs>
      <w:ind w:firstLine="0"/>
    </w:pPr>
  </w:style>
  <w:style w:type="paragraph" w:styleId="21">
    <w:name w:val="toc 2"/>
    <w:basedOn w:val="a0"/>
    <w:next w:val="a0"/>
    <w:autoRedefine/>
    <w:uiPriority w:val="39"/>
    <w:unhideWhenUsed/>
    <w:qFormat/>
    <w:rsid w:val="00E969A8"/>
    <w:pPr>
      <w:tabs>
        <w:tab w:val="right" w:leader="dot" w:pos="9356"/>
      </w:tabs>
      <w:ind w:left="272" w:firstLine="0"/>
    </w:pPr>
  </w:style>
  <w:style w:type="character" w:styleId="afa">
    <w:name w:val="Hyperlink"/>
    <w:basedOn w:val="a1"/>
    <w:uiPriority w:val="99"/>
    <w:unhideWhenUsed/>
    <w:rsid w:val="000C5D57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unhideWhenUsed/>
    <w:qFormat/>
    <w:rsid w:val="00495924"/>
    <w:pPr>
      <w:tabs>
        <w:tab w:val="right" w:leader="dot" w:pos="9356"/>
      </w:tabs>
      <w:ind w:left="544" w:firstLine="0"/>
      <w:jc w:val="left"/>
    </w:pPr>
    <w:rPr>
      <w:rFonts w:eastAsiaTheme="minorEastAsia" w:cs="Times New Roman"/>
      <w:lang w:eastAsia="ru-RU"/>
    </w:rPr>
  </w:style>
  <w:style w:type="character" w:styleId="afb">
    <w:name w:val="annotation reference"/>
    <w:basedOn w:val="a1"/>
    <w:uiPriority w:val="99"/>
    <w:semiHidden/>
    <w:unhideWhenUsed/>
    <w:rsid w:val="00626B5E"/>
    <w:rPr>
      <w:sz w:val="16"/>
      <w:szCs w:val="16"/>
    </w:rPr>
  </w:style>
  <w:style w:type="paragraph" w:styleId="61">
    <w:name w:val="toc 6"/>
    <w:basedOn w:val="a0"/>
    <w:next w:val="a0"/>
    <w:autoRedefine/>
    <w:uiPriority w:val="39"/>
    <w:semiHidden/>
    <w:unhideWhenUsed/>
    <w:rsid w:val="00062442"/>
    <w:pPr>
      <w:spacing w:after="100"/>
      <w:ind w:left="1400"/>
    </w:pPr>
  </w:style>
  <w:style w:type="paragraph" w:styleId="afc">
    <w:name w:val="annotation text"/>
    <w:basedOn w:val="a0"/>
    <w:link w:val="afd"/>
    <w:uiPriority w:val="99"/>
    <w:semiHidden/>
    <w:unhideWhenUsed/>
    <w:rsid w:val="00626B5E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semiHidden/>
    <w:rsid w:val="00626B5E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626B5E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626B5E"/>
    <w:rPr>
      <w:rFonts w:ascii="Times New Roman" w:hAnsi="Times New Roman"/>
      <w:b/>
      <w:bCs/>
      <w:sz w:val="20"/>
      <w:szCs w:val="20"/>
    </w:rPr>
  </w:style>
  <w:style w:type="paragraph" w:styleId="aff0">
    <w:name w:val="Balloon Text"/>
    <w:basedOn w:val="a0"/>
    <w:link w:val="aff1"/>
    <w:uiPriority w:val="99"/>
    <w:semiHidden/>
    <w:unhideWhenUsed/>
    <w:rsid w:val="00626B5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1"/>
    <w:link w:val="aff0"/>
    <w:uiPriority w:val="99"/>
    <w:semiHidden/>
    <w:rsid w:val="00626B5E"/>
    <w:rPr>
      <w:rFonts w:ascii="Segoe UI" w:hAnsi="Segoe UI" w:cs="Segoe UI"/>
      <w:sz w:val="18"/>
      <w:szCs w:val="18"/>
    </w:rPr>
  </w:style>
  <w:style w:type="paragraph" w:styleId="aff2">
    <w:name w:val="List Paragraph"/>
    <w:basedOn w:val="a0"/>
    <w:autoRedefine/>
    <w:uiPriority w:val="34"/>
    <w:qFormat/>
    <w:rsid w:val="003661BF"/>
    <w:pPr>
      <w:contextualSpacing/>
    </w:pPr>
  </w:style>
  <w:style w:type="paragraph" w:customStyle="1" w:styleId="aff3">
    <w:name w:val="Штамп"/>
    <w:basedOn w:val="a0"/>
    <w:rsid w:val="00B13A1D"/>
    <w:pPr>
      <w:spacing w:line="240" w:lineRule="auto"/>
      <w:ind w:firstLine="0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character" w:customStyle="1" w:styleId="unit">
    <w:name w:val="unit"/>
    <w:basedOn w:val="a1"/>
    <w:rsid w:val="00A45AC3"/>
  </w:style>
  <w:style w:type="character" w:styleId="aff4">
    <w:name w:val="Strong"/>
    <w:basedOn w:val="a1"/>
    <w:uiPriority w:val="22"/>
    <w:rsid w:val="00A45AC3"/>
    <w:rPr>
      <w:b/>
      <w:bCs/>
    </w:rPr>
  </w:style>
  <w:style w:type="paragraph" w:customStyle="1" w:styleId="aff5">
    <w:name w:val="Таблица"/>
    <w:basedOn w:val="af0"/>
    <w:next w:val="a0"/>
    <w:link w:val="aff6"/>
    <w:autoRedefine/>
    <w:qFormat/>
    <w:rsid w:val="001F6801"/>
    <w:pPr>
      <w:keepNext/>
      <w:spacing w:after="0"/>
      <w:jc w:val="left"/>
    </w:pPr>
  </w:style>
  <w:style w:type="character" w:customStyle="1" w:styleId="aff6">
    <w:name w:val="Таблица Знак"/>
    <w:basedOn w:val="a1"/>
    <w:link w:val="aff5"/>
    <w:rsid w:val="001F6801"/>
    <w:rPr>
      <w:rFonts w:ascii="Times New Roman" w:hAnsi="Times New Roman"/>
      <w:iCs/>
      <w:color w:val="000000" w:themeColor="text1"/>
      <w:sz w:val="28"/>
      <w:szCs w:val="18"/>
    </w:rPr>
  </w:style>
  <w:style w:type="paragraph" w:styleId="aff7">
    <w:name w:val="Body Text"/>
    <w:basedOn w:val="a0"/>
    <w:link w:val="aff8"/>
    <w:unhideWhenUsed/>
    <w:rsid w:val="000D0069"/>
    <w:pPr>
      <w:widowControl/>
      <w:spacing w:line="240" w:lineRule="auto"/>
      <w:ind w:firstLine="0"/>
    </w:pPr>
    <w:rPr>
      <w:rFonts w:eastAsia="Times New Roman" w:cs="Times New Roman"/>
      <w:szCs w:val="20"/>
      <w:lang w:eastAsia="ru-RU"/>
    </w:rPr>
  </w:style>
  <w:style w:type="character" w:customStyle="1" w:styleId="aff8">
    <w:name w:val="Основной текст Знак"/>
    <w:basedOn w:val="a1"/>
    <w:link w:val="aff7"/>
    <w:rsid w:val="000D006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MTDisplayEquation">
    <w:name w:val="MTDisplayEquation Знак"/>
    <w:basedOn w:val="aff8"/>
    <w:link w:val="MTDisplayEquation0"/>
    <w:locked/>
    <w:rsid w:val="006E6EF0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customStyle="1" w:styleId="MTDisplayEquation0">
    <w:name w:val="MTDisplayEquation"/>
    <w:basedOn w:val="aff7"/>
    <w:next w:val="a0"/>
    <w:link w:val="MTDisplayEquation"/>
    <w:rsid w:val="006E6EF0"/>
    <w:pPr>
      <w:tabs>
        <w:tab w:val="center" w:pos="4880"/>
        <w:tab w:val="right" w:pos="9780"/>
      </w:tabs>
      <w:ind w:firstLine="709"/>
    </w:pPr>
    <w:rPr>
      <w:lang w:val="en-US"/>
    </w:rPr>
  </w:style>
  <w:style w:type="paragraph" w:customStyle="1" w:styleId="aff9">
    <w:name w:val="Пояснения к рис"/>
    <w:basedOn w:val="a0"/>
    <w:link w:val="affa"/>
    <w:qFormat/>
    <w:rsid w:val="00E055D5"/>
    <w:pPr>
      <w:keepNext/>
      <w:spacing w:line="240" w:lineRule="auto"/>
      <w:ind w:firstLine="0"/>
      <w:jc w:val="center"/>
    </w:pPr>
    <w:rPr>
      <w:sz w:val="24"/>
      <w:szCs w:val="24"/>
    </w:rPr>
  </w:style>
  <w:style w:type="character" w:customStyle="1" w:styleId="affa">
    <w:name w:val="Пояснения к рис Знак"/>
    <w:basedOn w:val="a1"/>
    <w:link w:val="aff9"/>
    <w:rsid w:val="00E055D5"/>
    <w:rPr>
      <w:rFonts w:ascii="Times New Roman" w:hAnsi="Times New Roman"/>
      <w:sz w:val="24"/>
      <w:szCs w:val="24"/>
    </w:rPr>
  </w:style>
  <w:style w:type="paragraph" w:styleId="affb">
    <w:name w:val="Normal (Web)"/>
    <w:basedOn w:val="a0"/>
    <w:uiPriority w:val="99"/>
    <w:semiHidden/>
    <w:unhideWhenUsed/>
    <w:rsid w:val="00F93273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A4356D"/>
    <w:pPr>
      <w:tabs>
        <w:tab w:val="right" w:leader="dot" w:pos="9968"/>
      </w:tabs>
      <w:ind w:left="817" w:firstLine="0"/>
    </w:pPr>
  </w:style>
  <w:style w:type="character" w:customStyle="1" w:styleId="a5">
    <w:name w:val="Рисунок Знак"/>
    <w:basedOn w:val="a1"/>
    <w:link w:val="a4"/>
    <w:rsid w:val="008D523E"/>
    <w:rPr>
      <w:rFonts w:ascii="Times New Roman" w:hAnsi="Times New Roman"/>
      <w:sz w:val="28"/>
    </w:rPr>
  </w:style>
  <w:style w:type="character" w:customStyle="1" w:styleId="af1">
    <w:name w:val="Название объекта Знак"/>
    <w:basedOn w:val="a5"/>
    <w:link w:val="af0"/>
    <w:uiPriority w:val="35"/>
    <w:rsid w:val="00340FA2"/>
    <w:rPr>
      <w:rFonts w:ascii="Times New Roman" w:hAnsi="Times New Roman"/>
      <w:iCs/>
      <w:color w:val="000000" w:themeColor="text1"/>
      <w:sz w:val="28"/>
      <w:szCs w:val="18"/>
    </w:rPr>
  </w:style>
  <w:style w:type="paragraph" w:styleId="affc">
    <w:name w:val="footnote text"/>
    <w:basedOn w:val="a0"/>
    <w:link w:val="affd"/>
    <w:uiPriority w:val="99"/>
    <w:semiHidden/>
    <w:unhideWhenUsed/>
    <w:rsid w:val="00AA3F37"/>
    <w:pPr>
      <w:widowControl/>
      <w:spacing w:line="240" w:lineRule="auto"/>
      <w:ind w:firstLine="851"/>
    </w:pPr>
    <w:rPr>
      <w:sz w:val="20"/>
      <w:szCs w:val="20"/>
    </w:rPr>
  </w:style>
  <w:style w:type="character" w:customStyle="1" w:styleId="affd">
    <w:name w:val="Текст сноски Знак"/>
    <w:basedOn w:val="a1"/>
    <w:link w:val="affc"/>
    <w:uiPriority w:val="99"/>
    <w:semiHidden/>
    <w:rsid w:val="00AA3F37"/>
    <w:rPr>
      <w:rFonts w:ascii="Times New Roman" w:hAnsi="Times New Roman"/>
      <w:sz w:val="20"/>
      <w:szCs w:val="20"/>
    </w:rPr>
  </w:style>
  <w:style w:type="character" w:styleId="affe">
    <w:name w:val="footnote reference"/>
    <w:basedOn w:val="a1"/>
    <w:uiPriority w:val="99"/>
    <w:semiHidden/>
    <w:unhideWhenUsed/>
    <w:rsid w:val="00AA3F37"/>
    <w:rPr>
      <w:vertAlign w:val="superscript"/>
    </w:rPr>
  </w:style>
  <w:style w:type="paragraph" w:styleId="afff">
    <w:name w:val="endnote text"/>
    <w:basedOn w:val="a0"/>
    <w:link w:val="afff0"/>
    <w:uiPriority w:val="99"/>
    <w:semiHidden/>
    <w:unhideWhenUsed/>
    <w:rsid w:val="005B44B2"/>
    <w:pPr>
      <w:spacing w:line="240" w:lineRule="auto"/>
    </w:pPr>
    <w:rPr>
      <w:sz w:val="20"/>
      <w:szCs w:val="20"/>
    </w:rPr>
  </w:style>
  <w:style w:type="character" w:customStyle="1" w:styleId="afff0">
    <w:name w:val="Текст концевой сноски Знак"/>
    <w:basedOn w:val="a1"/>
    <w:link w:val="afff"/>
    <w:uiPriority w:val="99"/>
    <w:semiHidden/>
    <w:rsid w:val="005B44B2"/>
    <w:rPr>
      <w:rFonts w:ascii="Times New Roman" w:hAnsi="Times New Roman"/>
      <w:sz w:val="20"/>
      <w:szCs w:val="20"/>
    </w:rPr>
  </w:style>
  <w:style w:type="character" w:styleId="afff1">
    <w:name w:val="endnote reference"/>
    <w:basedOn w:val="a1"/>
    <w:uiPriority w:val="99"/>
    <w:semiHidden/>
    <w:unhideWhenUsed/>
    <w:rsid w:val="005B44B2"/>
    <w:rPr>
      <w:vertAlign w:val="superscript"/>
    </w:rPr>
  </w:style>
  <w:style w:type="paragraph" w:customStyle="1" w:styleId="a">
    <w:name w:val="Нумерация приложений"/>
    <w:basedOn w:val="1"/>
    <w:next w:val="a0"/>
    <w:link w:val="afff2"/>
    <w:rsid w:val="007D7BD8"/>
    <w:pPr>
      <w:numPr>
        <w:numId w:val="33"/>
      </w:numPr>
      <w:jc w:val="center"/>
    </w:pPr>
  </w:style>
  <w:style w:type="character" w:customStyle="1" w:styleId="afff2">
    <w:name w:val="Нумерация приложений Знак"/>
    <w:basedOn w:val="10"/>
    <w:link w:val="a"/>
    <w:rsid w:val="007D7BD8"/>
    <w:rPr>
      <w:rFonts w:ascii="Times New Roman" w:eastAsiaTheme="min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3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rozhkov.KBSKAZKA\Documents\&#1053;&#1072;&#1089;&#1090;&#1088;&#1072;&#1080;&#1074;&#1072;&#1077;&#1084;&#1099;&#1077;%20&#1096;&#1072;&#1073;&#1083;&#1086;&#1085;&#1099;%20Office\&#1043;&#1054;&#1057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2</b:Tag>
    <b:RefOrder>1</b:RefOrder>
  </b:Source>
</b:Sources>
</file>

<file path=customXml/itemProps1.xml><?xml version="1.0" encoding="utf-8"?>
<ds:datastoreItem xmlns:ds="http://schemas.openxmlformats.org/officeDocument/2006/customXml" ds:itemID="{280648CB-0876-435D-B43A-101044340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ГОСТ.dotx</Template>
  <TotalTime>9</TotalTime>
  <Pages>3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Пирожков</dc:creator>
  <cp:lastModifiedBy>Роман Пирожков</cp:lastModifiedBy>
  <cp:revision>1</cp:revision>
  <cp:lastPrinted>2022-05-14T11:53:00Z</cp:lastPrinted>
  <dcterms:created xsi:type="dcterms:W3CDTF">2026-07-07T12:59:00Z</dcterms:created>
  <dcterms:modified xsi:type="dcterms:W3CDTF">2026-07-07T13:08:00Z</dcterms:modified>
</cp:coreProperties>
</file>